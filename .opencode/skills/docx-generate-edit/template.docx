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7F66" w14:textId="7B748BDC" w:rsidR="00B13332" w:rsidRDefault="00EC2333" w:rsidP="00B13332">
      <w:pPr>
        <w:pStyle w:val="Heading1"/>
      </w:pPr>
      <w:r>
        <w:t>H1</w:t>
      </w:r>
    </w:p>
    <w:p w14:paraId="7B393DDB" w14:textId="6C5F249C" w:rsidR="00EC2333" w:rsidRDefault="00EC2333" w:rsidP="00EC2333">
      <w:pPr>
        <w:pStyle w:val="Heading2"/>
      </w:pPr>
      <w:r>
        <w:t>H2</w:t>
      </w:r>
    </w:p>
    <w:p w14:paraId="08F0408C" w14:textId="5F4AB089" w:rsidR="00EC2333" w:rsidRDefault="00EC2333" w:rsidP="00EC2333">
      <w:pPr>
        <w:pStyle w:val="Heading3"/>
      </w:pPr>
      <w:r>
        <w:t>H3</w:t>
      </w:r>
    </w:p>
    <w:p w14:paraId="316F51A3" w14:textId="3A761C8C" w:rsidR="00EC2333" w:rsidRDefault="00EC2333" w:rsidP="00EC2333">
      <w:pPr>
        <w:pStyle w:val="Heading4"/>
      </w:pPr>
      <w:r>
        <w:t>H4</w:t>
      </w:r>
    </w:p>
    <w:p w14:paraId="76636673" w14:textId="4951C0D6" w:rsidR="00EC2333" w:rsidRDefault="00EC2333" w:rsidP="00EC2333">
      <w:proofErr w:type="spellStart"/>
      <w:r>
        <w:t>Text</w:t>
      </w:r>
      <w:proofErr w:type="spellEnd"/>
      <w:r>
        <w:t xml:space="preserve"> normal</w:t>
      </w:r>
    </w:p>
    <w:p w14:paraId="469AB972" w14:textId="1A39D347" w:rsidR="00EC2333" w:rsidRPr="00EC2333" w:rsidRDefault="00EC2333" w:rsidP="00EC2333">
      <w:pPr>
        <w:pStyle w:val="ListParagraph"/>
      </w:pPr>
      <w:r w:rsidRPr="00EC2333">
        <w:t>Bullet 1</w:t>
      </w:r>
    </w:p>
    <w:p w14:paraId="6D5C4E2E" w14:textId="77777777" w:rsidR="00EC2333" w:rsidRDefault="00EC2333" w:rsidP="00EC2333"/>
    <w:p w14:paraId="1EDA89D5" w14:textId="77777777" w:rsidR="00EC2333" w:rsidRDefault="00EC2333" w:rsidP="00EC2333"/>
    <w:p w14:paraId="461BF499" w14:textId="0FC6CDD2" w:rsidR="00B13332" w:rsidRPr="00B13332" w:rsidRDefault="00B13332" w:rsidP="00B13332">
      <w:pPr>
        <w:jc w:val="center"/>
      </w:pPr>
    </w:p>
    <w:sectPr w:rsidR="00B13332" w:rsidRPr="00B13332" w:rsidSect="00846E19">
      <w:headerReference w:type="even" r:id="rId12"/>
      <w:headerReference w:type="default" r:id="rId13"/>
      <w:footerReference w:type="default" r:id="rId14"/>
      <w:headerReference w:type="first" r:id="rId15"/>
      <w:pgSz w:w="11906" w:h="16838" w:code="9"/>
      <w:pgMar w:top="2410" w:right="1134" w:bottom="1418" w:left="1814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A721" w14:textId="77777777" w:rsidR="008F39E9" w:rsidRDefault="008F39E9" w:rsidP="005743D7">
      <w:r>
        <w:separator/>
      </w:r>
    </w:p>
  </w:endnote>
  <w:endnote w:type="continuationSeparator" w:id="0">
    <w:p w14:paraId="4203F306" w14:textId="77777777" w:rsidR="008F39E9" w:rsidRDefault="008F39E9" w:rsidP="00574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704194"/>
      <w:docPartObj>
        <w:docPartGallery w:val="Page Numbers (Bottom of Page)"/>
        <w:docPartUnique/>
      </w:docPartObj>
    </w:sdtPr>
    <w:sdtContent>
      <w:p w14:paraId="4244A91E" w14:textId="1865B1B0" w:rsidR="003D1502" w:rsidRPr="003D1502" w:rsidRDefault="003D1502">
        <w:pPr>
          <w:pStyle w:val="Footer"/>
          <w:jc w:val="right"/>
        </w:pPr>
        <w:r w:rsidRPr="003D1502">
          <w:fldChar w:fldCharType="begin"/>
        </w:r>
        <w:r w:rsidRPr="003D1502">
          <w:instrText>PAGE   \* MERGEFORMAT</w:instrText>
        </w:r>
        <w:r w:rsidRPr="003D1502">
          <w:fldChar w:fldCharType="separate"/>
        </w:r>
        <w:r w:rsidRPr="003D1502">
          <w:rPr>
            <w:lang w:val="en-GB"/>
          </w:rPr>
          <w:t>2</w:t>
        </w:r>
        <w:r w:rsidRPr="003D1502">
          <w:fldChar w:fldCharType="end"/>
        </w:r>
        <w:r>
          <w:t>/</w:t>
        </w:r>
        <w:fldSimple w:instr=" NUMPAGES   \* MERGEFORMAT ">
          <w:r>
            <w:t>2</w:t>
          </w:r>
        </w:fldSimple>
      </w:p>
    </w:sdtContent>
  </w:sdt>
  <w:p w14:paraId="0F6593A6" w14:textId="77777777" w:rsidR="003D1502" w:rsidRDefault="003D1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3DEF3" w14:textId="77777777" w:rsidR="008F39E9" w:rsidRDefault="008F39E9" w:rsidP="005743D7">
      <w:r>
        <w:separator/>
      </w:r>
    </w:p>
  </w:footnote>
  <w:footnote w:type="continuationSeparator" w:id="0">
    <w:p w14:paraId="26EAB41C" w14:textId="77777777" w:rsidR="008F39E9" w:rsidRDefault="008F39E9" w:rsidP="00574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AA366" w14:textId="77777777" w:rsidR="00325543" w:rsidRDefault="00325543" w:rsidP="005743D7">
    <w:pPr>
      <w:pStyle w:val="sysSmall"/>
    </w:pPr>
  </w:p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2835"/>
    </w:tblGrid>
    <w:tr w:rsidR="00325543" w14:paraId="19F902C9" w14:textId="77777777" w:rsidTr="00846E19">
      <w:trPr>
        <w:trHeight w:hRule="exact" w:val="680"/>
        <w:jc w:val="right"/>
      </w:trPr>
      <w:tc>
        <w:tcPr>
          <w:tcW w:w="2835" w:type="dxa"/>
          <w:vAlign w:val="bottom"/>
        </w:tcPr>
        <w:p w14:paraId="162B661C" w14:textId="52CC5DB0" w:rsidR="00325543" w:rsidRDefault="00325543" w:rsidP="005743D7">
          <w:pPr>
            <w:pStyle w:val="sysHeaderR"/>
            <w:framePr w:wrap="around"/>
          </w:pPr>
          <w:r>
            <w:fldChar w:fldCharType="begin"/>
          </w:r>
          <w:r>
            <w:instrText xml:space="preserve"> REF sys_WordMark </w:instrText>
          </w:r>
          <w:r>
            <w:fldChar w:fldCharType="separate"/>
          </w:r>
          <w:r w:rsidR="006971EC">
            <w:drawing>
              <wp:inline distT="0" distB="0" distL="0" distR="0" wp14:anchorId="4F792371" wp14:editId="755180F0">
                <wp:extent cx="1040400" cy="338400"/>
                <wp:effectExtent l="0" t="0" r="7620" b="5080"/>
                <wp:docPr id="1975688978" name="Pictur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400" cy="33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</w:tr>
  </w:tbl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985"/>
    </w:tblGrid>
    <w:tr w:rsidR="00325543" w:rsidRPr="007E02F2" w14:paraId="1096F620" w14:textId="77777777">
      <w:trPr>
        <w:trHeight w:hRule="exact" w:val="680"/>
        <w:jc w:val="center"/>
      </w:trPr>
      <w:tc>
        <w:tcPr>
          <w:tcW w:w="2552" w:type="dxa"/>
          <w:vAlign w:val="bottom"/>
        </w:tcPr>
        <w:p w14:paraId="00EC9EDB" w14:textId="13C73DE5" w:rsidR="00325543" w:rsidRDefault="00325543" w:rsidP="005743D7">
          <w:pPr>
            <w:pStyle w:val="sysHeaderC"/>
            <w:framePr w:wrap="around"/>
          </w:pPr>
          <w:r>
            <w:fldChar w:fldCharType="begin"/>
          </w:r>
          <w:r>
            <w:instrText xml:space="preserve"> docproperty "Classification"</w:instrText>
          </w:r>
          <w:r>
            <w:fldChar w:fldCharType="separate"/>
          </w:r>
          <w:r w:rsidR="006971EC">
            <w:t>Atos a usage interne</w:t>
          </w:r>
          <w:r>
            <w:fldChar w:fldCharType="end"/>
          </w:r>
        </w:p>
      </w:tc>
    </w:tr>
  </w:tbl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552"/>
    </w:tblGrid>
    <w:tr w:rsidR="00325543" w14:paraId="1144FF43" w14:textId="77777777">
      <w:trPr>
        <w:trHeight w:hRule="exact" w:val="624"/>
      </w:trPr>
      <w:tc>
        <w:tcPr>
          <w:tcW w:w="2552" w:type="dxa"/>
          <w:vAlign w:val="bottom"/>
        </w:tcPr>
        <w:p w14:paraId="0A6CF6CE" w14:textId="7EAA55A8" w:rsidR="00325543" w:rsidRDefault="00325543" w:rsidP="005743D7">
          <w:pPr>
            <w:pStyle w:val="sysHeaderL"/>
            <w:framePr w:wrap="around"/>
          </w:pPr>
          <w:r>
            <w:fldChar w:fldCharType="begin"/>
          </w:r>
          <w:r>
            <w:instrText xml:space="preserve"> REF </w:instrText>
          </w:r>
          <w:r w:rsidRPr="001751C6">
            <w:instrText>sys_WordMarkExtraAnchor</w:instrText>
          </w:r>
          <w:r>
            <w:instrText xml:space="preserve"> </w:instrText>
          </w:r>
          <w:r>
            <w:fldChar w:fldCharType="separate"/>
          </w:r>
          <w:r w:rsidR="006971EC">
            <w:softHyphen/>
          </w:r>
          <w:r>
            <w:fldChar w:fldCharType="end"/>
          </w:r>
        </w:p>
      </w:tc>
    </w:tr>
  </w:tbl>
  <w:p w14:paraId="1F0174F0" w14:textId="77777777" w:rsidR="00325543" w:rsidRPr="00FC4C88" w:rsidRDefault="00325543" w:rsidP="005743D7">
    <w:pPr>
      <w:pStyle w:val="sysHeaderLinePortrait"/>
      <w:framePr w:wrap="aroun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ED9E" w14:textId="5744FA1D" w:rsidR="00325543" w:rsidRDefault="00325543" w:rsidP="005743D7">
    <w:pPr>
      <w:pStyle w:val="sysSmall"/>
    </w:pPr>
  </w:p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2835"/>
    </w:tblGrid>
    <w:tr w:rsidR="00325543" w14:paraId="0CBA52E8" w14:textId="77777777" w:rsidTr="00846E19">
      <w:trPr>
        <w:trHeight w:hRule="exact" w:val="680"/>
        <w:jc w:val="right"/>
      </w:trPr>
      <w:tc>
        <w:tcPr>
          <w:tcW w:w="2835" w:type="dxa"/>
          <w:vAlign w:val="bottom"/>
        </w:tcPr>
        <w:p w14:paraId="52A48620" w14:textId="082AC3F2" w:rsidR="00325543" w:rsidRDefault="00325543" w:rsidP="005743D7">
          <w:pPr>
            <w:pStyle w:val="sysHeaderR"/>
            <w:framePr w:wrap="around"/>
          </w:pPr>
          <w:r>
            <w:fldChar w:fldCharType="begin"/>
          </w:r>
          <w:r>
            <w:instrText xml:space="preserve"> REF sys_WordMark </w:instrText>
          </w:r>
          <w:r>
            <w:fldChar w:fldCharType="separate"/>
          </w:r>
          <w:r w:rsidR="006971EC">
            <w:drawing>
              <wp:inline distT="0" distB="0" distL="0" distR="0" wp14:anchorId="7313027D" wp14:editId="3B535D30">
                <wp:extent cx="1040400" cy="338400"/>
                <wp:effectExtent l="0" t="0" r="7620" b="5080"/>
                <wp:docPr id="339745364" name="Pictur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400" cy="33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</w:tr>
  </w:tbl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552"/>
    </w:tblGrid>
    <w:tr w:rsidR="00325543" w14:paraId="5B0ADC7B" w14:textId="77777777">
      <w:trPr>
        <w:trHeight w:hRule="exact" w:val="624"/>
      </w:trPr>
      <w:tc>
        <w:tcPr>
          <w:tcW w:w="2552" w:type="dxa"/>
          <w:vAlign w:val="bottom"/>
        </w:tcPr>
        <w:p w14:paraId="763B4675" w14:textId="27A85817" w:rsidR="00325543" w:rsidRDefault="00325543" w:rsidP="005743D7">
          <w:pPr>
            <w:pStyle w:val="sysHeaderL"/>
            <w:framePr w:wrap="around"/>
          </w:pPr>
          <w:r>
            <w:fldChar w:fldCharType="begin"/>
          </w:r>
          <w:r>
            <w:instrText xml:space="preserve"> REF </w:instrText>
          </w:r>
          <w:r w:rsidRPr="001751C6">
            <w:instrText>sys_WordMarkExtraAnchor</w:instrText>
          </w:r>
          <w:r>
            <w:instrText xml:space="preserve"> </w:instrText>
          </w:r>
          <w:r>
            <w:fldChar w:fldCharType="separate"/>
          </w:r>
          <w:r w:rsidR="006971EC">
            <w:softHyphen/>
          </w:r>
          <w:r>
            <w:fldChar w:fldCharType="end"/>
          </w:r>
          <w:r w:rsidR="00531730" w:rsidRPr="00531730">
            <w:rPr>
              <w:sz w:val="20"/>
              <w:szCs w:val="28"/>
            </w:rPr>
            <w:t>Title</w:t>
          </w:r>
        </w:p>
      </w:tc>
    </w:tr>
  </w:tbl>
  <w:p w14:paraId="4AB93CC4" w14:textId="77777777" w:rsidR="00325543" w:rsidRPr="001751C6" w:rsidRDefault="00325543" w:rsidP="005743D7">
    <w:pPr>
      <w:pStyle w:val="sysHeaderLinePortrait"/>
      <w:framePr w:wrap="aroun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1380E" w14:textId="77777777" w:rsidR="00325543" w:rsidRDefault="00325543" w:rsidP="005743D7">
    <w:pPr>
      <w:pStyle w:val="sysSmall"/>
    </w:pPr>
  </w:p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552"/>
    </w:tblGrid>
    <w:tr w:rsidR="00325543" w14:paraId="6286A4D5" w14:textId="77777777">
      <w:trPr>
        <w:trHeight w:hRule="exact" w:val="680"/>
        <w:jc w:val="right"/>
      </w:trPr>
      <w:tc>
        <w:tcPr>
          <w:tcW w:w="2552" w:type="dxa"/>
          <w:vAlign w:val="bottom"/>
        </w:tcPr>
        <w:p w14:paraId="7A106885" w14:textId="37E92420" w:rsidR="00325543" w:rsidRDefault="00325543" w:rsidP="005743D7">
          <w:pPr>
            <w:pStyle w:val="sysHeaderR"/>
            <w:framePr w:wrap="around"/>
          </w:pPr>
          <w:r>
            <w:fldChar w:fldCharType="begin"/>
          </w:r>
          <w:r>
            <w:instrText xml:space="preserve"> REF sys_WordMark </w:instrText>
          </w:r>
          <w:r>
            <w:fldChar w:fldCharType="separate"/>
          </w:r>
          <w:r w:rsidR="006971EC">
            <w:drawing>
              <wp:inline distT="0" distB="0" distL="0" distR="0" wp14:anchorId="1D63BB4A" wp14:editId="1614D2D6">
                <wp:extent cx="1040400" cy="338400"/>
                <wp:effectExtent l="0" t="0" r="7620" b="5080"/>
                <wp:docPr id="24937917" name="Pictur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400" cy="33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</w:tr>
  </w:tbl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985"/>
    </w:tblGrid>
    <w:tr w:rsidR="00325543" w:rsidRPr="007E02F2" w14:paraId="43AE4DF9" w14:textId="77777777">
      <w:trPr>
        <w:trHeight w:hRule="exact" w:val="680"/>
        <w:jc w:val="center"/>
      </w:trPr>
      <w:tc>
        <w:tcPr>
          <w:tcW w:w="2552" w:type="dxa"/>
          <w:vAlign w:val="bottom"/>
        </w:tcPr>
        <w:p w14:paraId="626E7C95" w14:textId="6D933F56" w:rsidR="00325543" w:rsidRDefault="00325543" w:rsidP="005743D7">
          <w:pPr>
            <w:pStyle w:val="sysHeaderC"/>
            <w:framePr w:wrap="around"/>
          </w:pPr>
          <w:r>
            <w:fldChar w:fldCharType="begin"/>
          </w:r>
          <w:r>
            <w:instrText xml:space="preserve"> docproperty "Classification"</w:instrText>
          </w:r>
          <w:r>
            <w:fldChar w:fldCharType="separate"/>
          </w:r>
          <w:r w:rsidR="006971EC">
            <w:t>Atos a usage interne</w:t>
          </w:r>
          <w:r>
            <w:fldChar w:fldCharType="end"/>
          </w:r>
        </w:p>
      </w:tc>
    </w:tr>
  </w:tbl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552"/>
    </w:tblGrid>
    <w:tr w:rsidR="00325543" w14:paraId="35E49967" w14:textId="77777777">
      <w:trPr>
        <w:trHeight w:hRule="exact" w:val="624"/>
      </w:trPr>
      <w:tc>
        <w:tcPr>
          <w:tcW w:w="2552" w:type="dxa"/>
          <w:vAlign w:val="bottom"/>
        </w:tcPr>
        <w:p w14:paraId="10F22E3D" w14:textId="62CBDF9B" w:rsidR="00325543" w:rsidRDefault="00325543" w:rsidP="005743D7">
          <w:pPr>
            <w:pStyle w:val="sysHeaderL"/>
            <w:framePr w:wrap="around"/>
          </w:pPr>
          <w:r>
            <w:fldChar w:fldCharType="begin"/>
          </w:r>
          <w:r>
            <w:instrText xml:space="preserve"> REF </w:instrText>
          </w:r>
          <w:r w:rsidRPr="001751C6">
            <w:instrText>sys_WordMarkExtraAnchor</w:instrText>
          </w:r>
          <w:r>
            <w:instrText xml:space="preserve"> </w:instrText>
          </w:r>
          <w:r>
            <w:fldChar w:fldCharType="separate"/>
          </w:r>
          <w:r w:rsidR="006971EC">
            <w:softHyphen/>
          </w:r>
          <w:r>
            <w:fldChar w:fldCharType="end"/>
          </w:r>
        </w:p>
      </w:tc>
    </w:tr>
  </w:tbl>
  <w:p w14:paraId="1DDDC396" w14:textId="77777777" w:rsidR="00325543" w:rsidRDefault="00325543" w:rsidP="005743D7">
    <w:pPr>
      <w:pStyle w:val="sysHeaderLinePortrait"/>
      <w:framePr w:wrap="aroun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43F"/>
    <w:multiLevelType w:val="hybridMultilevel"/>
    <w:tmpl w:val="EC1A1F08"/>
    <w:lvl w:ilvl="0" w:tplc="7906682E">
      <w:start w:val="1"/>
      <w:numFmt w:val="bullet"/>
      <w:pStyle w:val="ListBullet3"/>
      <w:lvlText w:val="-"/>
      <w:lvlJc w:val="left"/>
      <w:pPr>
        <w:ind w:left="927" w:hanging="360"/>
      </w:pPr>
      <w:rPr>
        <w:rFonts w:ascii="Verdana" w:hAnsi="Verdana" w:cs="Times New Roman" w:hint="default"/>
        <w:color w:val="0073E6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42F77"/>
    <w:multiLevelType w:val="hybridMultilevel"/>
    <w:tmpl w:val="2DBE502A"/>
    <w:lvl w:ilvl="0" w:tplc="C270E05C">
      <w:start w:val="1"/>
      <w:numFmt w:val="bullet"/>
      <w:pStyle w:val="TableListbullet3"/>
      <w:lvlText w:val="-"/>
      <w:lvlJc w:val="left"/>
      <w:pPr>
        <w:ind w:left="700" w:hanging="360"/>
      </w:pPr>
      <w:rPr>
        <w:rFonts w:ascii="Verdana" w:hAnsi="Verdana" w:hint="default"/>
        <w:color w:val="0073E6"/>
        <w:sz w:val="16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64CD0"/>
    <w:multiLevelType w:val="hybridMultilevel"/>
    <w:tmpl w:val="899218B8"/>
    <w:lvl w:ilvl="0" w:tplc="CC4AD416">
      <w:start w:val="1"/>
      <w:numFmt w:val="bullet"/>
      <w:pStyle w:val="TableListbullet2"/>
      <w:lvlText w:val="•"/>
      <w:lvlJc w:val="left"/>
      <w:pPr>
        <w:ind w:left="530" w:hanging="360"/>
      </w:pPr>
      <w:rPr>
        <w:rFonts w:ascii="Verdana" w:hAnsi="Verdana" w:hint="default"/>
        <w:color w:val="0073E6"/>
        <w:sz w:val="16"/>
        <w:szCs w:val="16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B7F81"/>
    <w:multiLevelType w:val="multilevel"/>
    <w:tmpl w:val="432AF812"/>
    <w:lvl w:ilvl="0">
      <w:start w:val="1"/>
      <w:numFmt w:val="decimal"/>
      <w:pStyle w:val="Heading1"/>
      <w:lvlText w:val="%1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992"/>
        </w:tabs>
        <w:ind w:left="-992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992"/>
        </w:tabs>
        <w:ind w:left="-992" w:firstLine="0"/>
      </w:pPr>
      <w:rPr>
        <w:rFonts w:hint="default"/>
      </w:rPr>
    </w:lvl>
  </w:abstractNum>
  <w:abstractNum w:abstractNumId="4" w15:restartNumberingAfterBreak="0">
    <w:nsid w:val="29A273D9"/>
    <w:multiLevelType w:val="hybridMultilevel"/>
    <w:tmpl w:val="4E2AF784"/>
    <w:lvl w:ilvl="0" w:tplc="DE8AEE50">
      <w:start w:val="1"/>
      <w:numFmt w:val="bullet"/>
      <w:pStyle w:val="TableListbullet"/>
      <w:lvlText w:val="▶"/>
      <w:lvlJc w:val="left"/>
      <w:pPr>
        <w:ind w:left="360" w:hanging="360"/>
      </w:pPr>
      <w:rPr>
        <w:rFonts w:ascii="Lucida Sans Unicode" w:hAnsi="Lucida Sans Unicode" w:hint="default"/>
        <w:color w:val="0073E6"/>
        <w:sz w:val="16"/>
        <w:szCs w:val="16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47161"/>
    <w:multiLevelType w:val="hybridMultilevel"/>
    <w:tmpl w:val="9E7A50FC"/>
    <w:lvl w:ilvl="0" w:tplc="4FB2AE64">
      <w:numFmt w:val="bullet"/>
      <w:pStyle w:val="ListParagraph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A53AB2"/>
    <w:multiLevelType w:val="hybridMultilevel"/>
    <w:tmpl w:val="E7EE1FF2"/>
    <w:lvl w:ilvl="0" w:tplc="815E8398">
      <w:start w:val="1"/>
      <w:numFmt w:val="bullet"/>
      <w:pStyle w:val="ListBullet2"/>
      <w:lvlText w:val="•"/>
      <w:lvlJc w:val="left"/>
      <w:pPr>
        <w:ind w:left="644" w:hanging="360"/>
      </w:pPr>
      <w:rPr>
        <w:rFonts w:ascii="Verdana" w:hAnsi="Verdana" w:cs="Times New Roman" w:hint="default"/>
        <w:color w:val="0073E6"/>
        <w:sz w:val="20"/>
        <w:szCs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5211559">
    <w:abstractNumId w:val="3"/>
  </w:num>
  <w:num w:numId="2" w16cid:durableId="819464599">
    <w:abstractNumId w:val="4"/>
  </w:num>
  <w:num w:numId="3" w16cid:durableId="1764297434">
    <w:abstractNumId w:val="6"/>
  </w:num>
  <w:num w:numId="4" w16cid:durableId="992679809">
    <w:abstractNumId w:val="0"/>
  </w:num>
  <w:num w:numId="5" w16cid:durableId="1373916322">
    <w:abstractNumId w:val="2"/>
  </w:num>
  <w:num w:numId="6" w16cid:durableId="1887597171">
    <w:abstractNumId w:val="1"/>
  </w:num>
  <w:num w:numId="7" w16cid:durableId="20783625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U1sDQxNTEzNzc0N7JU0lEKTi0uzszPAymwqAUAKKvkLywAAAA="/>
    <w:docVar w:name="Doctype" w:val="Proposal.dotm"/>
  </w:docVars>
  <w:rsids>
    <w:rsidRoot w:val="006971EC"/>
    <w:rsid w:val="00000ACF"/>
    <w:rsid w:val="00000D76"/>
    <w:rsid w:val="0000141A"/>
    <w:rsid w:val="00001A2C"/>
    <w:rsid w:val="00002085"/>
    <w:rsid w:val="00002A07"/>
    <w:rsid w:val="00002BBA"/>
    <w:rsid w:val="00003001"/>
    <w:rsid w:val="00003131"/>
    <w:rsid w:val="0000380D"/>
    <w:rsid w:val="00004B53"/>
    <w:rsid w:val="0000571F"/>
    <w:rsid w:val="00005A11"/>
    <w:rsid w:val="000064A1"/>
    <w:rsid w:val="000066AC"/>
    <w:rsid w:val="00006D94"/>
    <w:rsid w:val="00006F8B"/>
    <w:rsid w:val="000073ED"/>
    <w:rsid w:val="000076D7"/>
    <w:rsid w:val="00007BFE"/>
    <w:rsid w:val="00012215"/>
    <w:rsid w:val="00012607"/>
    <w:rsid w:val="00012843"/>
    <w:rsid w:val="00012CA1"/>
    <w:rsid w:val="00014879"/>
    <w:rsid w:val="00014883"/>
    <w:rsid w:val="0001532A"/>
    <w:rsid w:val="0001569B"/>
    <w:rsid w:val="000164D7"/>
    <w:rsid w:val="00016ED1"/>
    <w:rsid w:val="00017A7A"/>
    <w:rsid w:val="00017EFB"/>
    <w:rsid w:val="00020442"/>
    <w:rsid w:val="0002116C"/>
    <w:rsid w:val="00022B28"/>
    <w:rsid w:val="000233DB"/>
    <w:rsid w:val="0002351B"/>
    <w:rsid w:val="00025884"/>
    <w:rsid w:val="00025EFF"/>
    <w:rsid w:val="000261C6"/>
    <w:rsid w:val="000262B7"/>
    <w:rsid w:val="00026D1D"/>
    <w:rsid w:val="00027D3D"/>
    <w:rsid w:val="0003021F"/>
    <w:rsid w:val="000305D1"/>
    <w:rsid w:val="0003072C"/>
    <w:rsid w:val="00030C4E"/>
    <w:rsid w:val="00031835"/>
    <w:rsid w:val="00032313"/>
    <w:rsid w:val="00032E9F"/>
    <w:rsid w:val="00033100"/>
    <w:rsid w:val="00034F9D"/>
    <w:rsid w:val="00035156"/>
    <w:rsid w:val="00035869"/>
    <w:rsid w:val="000365D9"/>
    <w:rsid w:val="0003661F"/>
    <w:rsid w:val="00037C4B"/>
    <w:rsid w:val="00040F7F"/>
    <w:rsid w:val="00041342"/>
    <w:rsid w:val="000418EB"/>
    <w:rsid w:val="00045044"/>
    <w:rsid w:val="00045920"/>
    <w:rsid w:val="0004605D"/>
    <w:rsid w:val="000461DA"/>
    <w:rsid w:val="000508D7"/>
    <w:rsid w:val="000519D4"/>
    <w:rsid w:val="00051C77"/>
    <w:rsid w:val="000526F0"/>
    <w:rsid w:val="0005279A"/>
    <w:rsid w:val="00052C4E"/>
    <w:rsid w:val="00053023"/>
    <w:rsid w:val="000542A2"/>
    <w:rsid w:val="000545BF"/>
    <w:rsid w:val="000547F3"/>
    <w:rsid w:val="00055DD7"/>
    <w:rsid w:val="00056A2B"/>
    <w:rsid w:val="00057657"/>
    <w:rsid w:val="000578BF"/>
    <w:rsid w:val="00061309"/>
    <w:rsid w:val="0006195C"/>
    <w:rsid w:val="0006200E"/>
    <w:rsid w:val="000623A7"/>
    <w:rsid w:val="00062D83"/>
    <w:rsid w:val="00063B2F"/>
    <w:rsid w:val="00064748"/>
    <w:rsid w:val="000649D2"/>
    <w:rsid w:val="00065C58"/>
    <w:rsid w:val="000663D6"/>
    <w:rsid w:val="00067E68"/>
    <w:rsid w:val="000714BB"/>
    <w:rsid w:val="00071F86"/>
    <w:rsid w:val="000734E5"/>
    <w:rsid w:val="000742AA"/>
    <w:rsid w:val="00074336"/>
    <w:rsid w:val="00074515"/>
    <w:rsid w:val="00074D27"/>
    <w:rsid w:val="0007541D"/>
    <w:rsid w:val="00076E10"/>
    <w:rsid w:val="00077CCF"/>
    <w:rsid w:val="00080E8C"/>
    <w:rsid w:val="0008140A"/>
    <w:rsid w:val="00082C12"/>
    <w:rsid w:val="0008365C"/>
    <w:rsid w:val="00084FC2"/>
    <w:rsid w:val="000852F1"/>
    <w:rsid w:val="00085509"/>
    <w:rsid w:val="00085598"/>
    <w:rsid w:val="000858A3"/>
    <w:rsid w:val="00087398"/>
    <w:rsid w:val="00087B83"/>
    <w:rsid w:val="000900E0"/>
    <w:rsid w:val="0009049D"/>
    <w:rsid w:val="00090B09"/>
    <w:rsid w:val="000914C6"/>
    <w:rsid w:val="00092104"/>
    <w:rsid w:val="00093B8B"/>
    <w:rsid w:val="00093F7C"/>
    <w:rsid w:val="00095550"/>
    <w:rsid w:val="00096E3F"/>
    <w:rsid w:val="000A0246"/>
    <w:rsid w:val="000A04FF"/>
    <w:rsid w:val="000A11BC"/>
    <w:rsid w:val="000A27C7"/>
    <w:rsid w:val="000A2973"/>
    <w:rsid w:val="000A33B2"/>
    <w:rsid w:val="000A576D"/>
    <w:rsid w:val="000A5CFB"/>
    <w:rsid w:val="000A7E80"/>
    <w:rsid w:val="000B0D4E"/>
    <w:rsid w:val="000B2D9E"/>
    <w:rsid w:val="000B3014"/>
    <w:rsid w:val="000B3397"/>
    <w:rsid w:val="000B3526"/>
    <w:rsid w:val="000B5325"/>
    <w:rsid w:val="000B57E3"/>
    <w:rsid w:val="000B58FA"/>
    <w:rsid w:val="000B5E33"/>
    <w:rsid w:val="000B6420"/>
    <w:rsid w:val="000B69FA"/>
    <w:rsid w:val="000B6D1B"/>
    <w:rsid w:val="000B714D"/>
    <w:rsid w:val="000B7979"/>
    <w:rsid w:val="000C1B75"/>
    <w:rsid w:val="000C5B1E"/>
    <w:rsid w:val="000D0679"/>
    <w:rsid w:val="000D1605"/>
    <w:rsid w:val="000D18B7"/>
    <w:rsid w:val="000D1ADB"/>
    <w:rsid w:val="000D205F"/>
    <w:rsid w:val="000D2B50"/>
    <w:rsid w:val="000D3E02"/>
    <w:rsid w:val="000D459E"/>
    <w:rsid w:val="000D50CA"/>
    <w:rsid w:val="000D6177"/>
    <w:rsid w:val="000D7B18"/>
    <w:rsid w:val="000E0793"/>
    <w:rsid w:val="000E092E"/>
    <w:rsid w:val="000E0B7F"/>
    <w:rsid w:val="000E0CB3"/>
    <w:rsid w:val="000E2C9F"/>
    <w:rsid w:val="000E38A9"/>
    <w:rsid w:val="000E3B03"/>
    <w:rsid w:val="000E3D17"/>
    <w:rsid w:val="000E3D1A"/>
    <w:rsid w:val="000E3E44"/>
    <w:rsid w:val="000E45A6"/>
    <w:rsid w:val="000E4954"/>
    <w:rsid w:val="000E6CCF"/>
    <w:rsid w:val="000E6E3D"/>
    <w:rsid w:val="000E7C18"/>
    <w:rsid w:val="000F0AF4"/>
    <w:rsid w:val="000F2BBF"/>
    <w:rsid w:val="000F3460"/>
    <w:rsid w:val="000F394E"/>
    <w:rsid w:val="000F3BBD"/>
    <w:rsid w:val="000F6DA5"/>
    <w:rsid w:val="000F6DF5"/>
    <w:rsid w:val="000F7BB7"/>
    <w:rsid w:val="00100CDB"/>
    <w:rsid w:val="00101CF5"/>
    <w:rsid w:val="00102519"/>
    <w:rsid w:val="00102679"/>
    <w:rsid w:val="0010337E"/>
    <w:rsid w:val="0010360C"/>
    <w:rsid w:val="0010420C"/>
    <w:rsid w:val="001049EA"/>
    <w:rsid w:val="00104A47"/>
    <w:rsid w:val="00104B00"/>
    <w:rsid w:val="0010503C"/>
    <w:rsid w:val="001053BF"/>
    <w:rsid w:val="00105625"/>
    <w:rsid w:val="00105691"/>
    <w:rsid w:val="00106E33"/>
    <w:rsid w:val="00106EE5"/>
    <w:rsid w:val="0010700C"/>
    <w:rsid w:val="00107848"/>
    <w:rsid w:val="001078BE"/>
    <w:rsid w:val="00110013"/>
    <w:rsid w:val="0011164C"/>
    <w:rsid w:val="00111B0F"/>
    <w:rsid w:val="001120AF"/>
    <w:rsid w:val="00113D6A"/>
    <w:rsid w:val="00115001"/>
    <w:rsid w:val="001157C4"/>
    <w:rsid w:val="00115E4D"/>
    <w:rsid w:val="00116855"/>
    <w:rsid w:val="00116FE2"/>
    <w:rsid w:val="001200C9"/>
    <w:rsid w:val="00120259"/>
    <w:rsid w:val="00120708"/>
    <w:rsid w:val="00120A53"/>
    <w:rsid w:val="00121839"/>
    <w:rsid w:val="00121A7B"/>
    <w:rsid w:val="00121D42"/>
    <w:rsid w:val="00122B7F"/>
    <w:rsid w:val="00123F25"/>
    <w:rsid w:val="00124622"/>
    <w:rsid w:val="00124B56"/>
    <w:rsid w:val="00125E89"/>
    <w:rsid w:val="00126D9F"/>
    <w:rsid w:val="001300BD"/>
    <w:rsid w:val="0013040E"/>
    <w:rsid w:val="0013042E"/>
    <w:rsid w:val="0013227A"/>
    <w:rsid w:val="001322CC"/>
    <w:rsid w:val="001334AF"/>
    <w:rsid w:val="00133819"/>
    <w:rsid w:val="0013558B"/>
    <w:rsid w:val="00135A62"/>
    <w:rsid w:val="0013623A"/>
    <w:rsid w:val="001370EC"/>
    <w:rsid w:val="00137A97"/>
    <w:rsid w:val="00137BF3"/>
    <w:rsid w:val="00140163"/>
    <w:rsid w:val="001406A2"/>
    <w:rsid w:val="00140F71"/>
    <w:rsid w:val="00142900"/>
    <w:rsid w:val="00144AEE"/>
    <w:rsid w:val="0014674F"/>
    <w:rsid w:val="00150766"/>
    <w:rsid w:val="00152486"/>
    <w:rsid w:val="001536A3"/>
    <w:rsid w:val="00153729"/>
    <w:rsid w:val="00154052"/>
    <w:rsid w:val="001542EE"/>
    <w:rsid w:val="001548D5"/>
    <w:rsid w:val="001556FE"/>
    <w:rsid w:val="00155718"/>
    <w:rsid w:val="00157A9A"/>
    <w:rsid w:val="00157D2A"/>
    <w:rsid w:val="0016009A"/>
    <w:rsid w:val="00160466"/>
    <w:rsid w:val="0016191E"/>
    <w:rsid w:val="00161A83"/>
    <w:rsid w:val="00161E60"/>
    <w:rsid w:val="001628CD"/>
    <w:rsid w:val="00162ADF"/>
    <w:rsid w:val="001653FC"/>
    <w:rsid w:val="001662E6"/>
    <w:rsid w:val="00166FB6"/>
    <w:rsid w:val="00167734"/>
    <w:rsid w:val="00167999"/>
    <w:rsid w:val="0017007B"/>
    <w:rsid w:val="00170FB2"/>
    <w:rsid w:val="001734EF"/>
    <w:rsid w:val="001735E7"/>
    <w:rsid w:val="001741C5"/>
    <w:rsid w:val="00176C2E"/>
    <w:rsid w:val="00177BCB"/>
    <w:rsid w:val="00177D45"/>
    <w:rsid w:val="00180077"/>
    <w:rsid w:val="00180EDF"/>
    <w:rsid w:val="00181002"/>
    <w:rsid w:val="001823CA"/>
    <w:rsid w:val="001835E1"/>
    <w:rsid w:val="00183826"/>
    <w:rsid w:val="00183F51"/>
    <w:rsid w:val="00184319"/>
    <w:rsid w:val="001846F2"/>
    <w:rsid w:val="00184A93"/>
    <w:rsid w:val="00184D17"/>
    <w:rsid w:val="00185371"/>
    <w:rsid w:val="00185EC9"/>
    <w:rsid w:val="0018661D"/>
    <w:rsid w:val="00186B48"/>
    <w:rsid w:val="001878D2"/>
    <w:rsid w:val="00187FBD"/>
    <w:rsid w:val="001901EC"/>
    <w:rsid w:val="001902D7"/>
    <w:rsid w:val="0019031A"/>
    <w:rsid w:val="00191515"/>
    <w:rsid w:val="00191C61"/>
    <w:rsid w:val="0019288F"/>
    <w:rsid w:val="00193A6E"/>
    <w:rsid w:val="00193B4C"/>
    <w:rsid w:val="00193E3F"/>
    <w:rsid w:val="00195213"/>
    <w:rsid w:val="00196A2A"/>
    <w:rsid w:val="00196D0E"/>
    <w:rsid w:val="001A0A66"/>
    <w:rsid w:val="001A1A22"/>
    <w:rsid w:val="001A20EE"/>
    <w:rsid w:val="001A2876"/>
    <w:rsid w:val="001A3924"/>
    <w:rsid w:val="001A4359"/>
    <w:rsid w:val="001A4506"/>
    <w:rsid w:val="001A54B2"/>
    <w:rsid w:val="001A5725"/>
    <w:rsid w:val="001A5C32"/>
    <w:rsid w:val="001A6D85"/>
    <w:rsid w:val="001A7FF5"/>
    <w:rsid w:val="001B21B6"/>
    <w:rsid w:val="001B261F"/>
    <w:rsid w:val="001B2E32"/>
    <w:rsid w:val="001B32C4"/>
    <w:rsid w:val="001B6A1E"/>
    <w:rsid w:val="001B6B3A"/>
    <w:rsid w:val="001B7B61"/>
    <w:rsid w:val="001B7E5D"/>
    <w:rsid w:val="001C01D4"/>
    <w:rsid w:val="001C0517"/>
    <w:rsid w:val="001C07D6"/>
    <w:rsid w:val="001C097E"/>
    <w:rsid w:val="001C1036"/>
    <w:rsid w:val="001C201A"/>
    <w:rsid w:val="001C2347"/>
    <w:rsid w:val="001C27AB"/>
    <w:rsid w:val="001C39AE"/>
    <w:rsid w:val="001C3B98"/>
    <w:rsid w:val="001C4CA5"/>
    <w:rsid w:val="001C4CF6"/>
    <w:rsid w:val="001C587B"/>
    <w:rsid w:val="001C5CA2"/>
    <w:rsid w:val="001C7D7B"/>
    <w:rsid w:val="001D0FD6"/>
    <w:rsid w:val="001D14A5"/>
    <w:rsid w:val="001D14B8"/>
    <w:rsid w:val="001D1B0B"/>
    <w:rsid w:val="001D1E65"/>
    <w:rsid w:val="001D25FA"/>
    <w:rsid w:val="001D30BB"/>
    <w:rsid w:val="001D3545"/>
    <w:rsid w:val="001D489E"/>
    <w:rsid w:val="001D5F9C"/>
    <w:rsid w:val="001D6001"/>
    <w:rsid w:val="001E00A2"/>
    <w:rsid w:val="001E06AE"/>
    <w:rsid w:val="001E1414"/>
    <w:rsid w:val="001E1A07"/>
    <w:rsid w:val="001E46B7"/>
    <w:rsid w:val="001E576D"/>
    <w:rsid w:val="001E6031"/>
    <w:rsid w:val="001E68A0"/>
    <w:rsid w:val="001E6B76"/>
    <w:rsid w:val="001E7AFA"/>
    <w:rsid w:val="001F131B"/>
    <w:rsid w:val="001F147A"/>
    <w:rsid w:val="001F1D48"/>
    <w:rsid w:val="001F27F1"/>
    <w:rsid w:val="001F298F"/>
    <w:rsid w:val="001F4D2A"/>
    <w:rsid w:val="001F5E52"/>
    <w:rsid w:val="001F6778"/>
    <w:rsid w:val="001F679B"/>
    <w:rsid w:val="001F7E5E"/>
    <w:rsid w:val="002006D4"/>
    <w:rsid w:val="002006FC"/>
    <w:rsid w:val="00201360"/>
    <w:rsid w:val="00201650"/>
    <w:rsid w:val="00201E42"/>
    <w:rsid w:val="00202C33"/>
    <w:rsid w:val="00204590"/>
    <w:rsid w:val="00204724"/>
    <w:rsid w:val="002054F8"/>
    <w:rsid w:val="00205B29"/>
    <w:rsid w:val="002060A1"/>
    <w:rsid w:val="00206955"/>
    <w:rsid w:val="00206AEC"/>
    <w:rsid w:val="002101A5"/>
    <w:rsid w:val="00210752"/>
    <w:rsid w:val="0021159D"/>
    <w:rsid w:val="00212895"/>
    <w:rsid w:val="002146F5"/>
    <w:rsid w:val="0021543D"/>
    <w:rsid w:val="00215679"/>
    <w:rsid w:val="002160D7"/>
    <w:rsid w:val="002161F8"/>
    <w:rsid w:val="0021635F"/>
    <w:rsid w:val="0021643D"/>
    <w:rsid w:val="002166E9"/>
    <w:rsid w:val="00217402"/>
    <w:rsid w:val="00220007"/>
    <w:rsid w:val="002225F7"/>
    <w:rsid w:val="00222D63"/>
    <w:rsid w:val="00223057"/>
    <w:rsid w:val="002243C0"/>
    <w:rsid w:val="002245A7"/>
    <w:rsid w:val="002248C0"/>
    <w:rsid w:val="00224946"/>
    <w:rsid w:val="00224D42"/>
    <w:rsid w:val="00225326"/>
    <w:rsid w:val="002268B1"/>
    <w:rsid w:val="00230A43"/>
    <w:rsid w:val="00231505"/>
    <w:rsid w:val="002317CF"/>
    <w:rsid w:val="00231A25"/>
    <w:rsid w:val="00231C54"/>
    <w:rsid w:val="0023439D"/>
    <w:rsid w:val="00234FB9"/>
    <w:rsid w:val="0023561E"/>
    <w:rsid w:val="00235DB4"/>
    <w:rsid w:val="002363EA"/>
    <w:rsid w:val="00236700"/>
    <w:rsid w:val="00236D4D"/>
    <w:rsid w:val="0024067A"/>
    <w:rsid w:val="0024076E"/>
    <w:rsid w:val="00240833"/>
    <w:rsid w:val="00240D52"/>
    <w:rsid w:val="00240ED0"/>
    <w:rsid w:val="00240F10"/>
    <w:rsid w:val="002420F5"/>
    <w:rsid w:val="0024264C"/>
    <w:rsid w:val="00242740"/>
    <w:rsid w:val="00243196"/>
    <w:rsid w:val="00243695"/>
    <w:rsid w:val="00243E50"/>
    <w:rsid w:val="002454F2"/>
    <w:rsid w:val="00246B05"/>
    <w:rsid w:val="00247E5B"/>
    <w:rsid w:val="0025071F"/>
    <w:rsid w:val="0025263D"/>
    <w:rsid w:val="002528DD"/>
    <w:rsid w:val="00253962"/>
    <w:rsid w:val="00254753"/>
    <w:rsid w:val="00255413"/>
    <w:rsid w:val="002559BB"/>
    <w:rsid w:val="00255DDC"/>
    <w:rsid w:val="00257888"/>
    <w:rsid w:val="00260465"/>
    <w:rsid w:val="00261ACC"/>
    <w:rsid w:val="00264179"/>
    <w:rsid w:val="002647B1"/>
    <w:rsid w:val="0026484B"/>
    <w:rsid w:val="00266686"/>
    <w:rsid w:val="00266B4E"/>
    <w:rsid w:val="00267DD8"/>
    <w:rsid w:val="00270334"/>
    <w:rsid w:val="00270626"/>
    <w:rsid w:val="00270909"/>
    <w:rsid w:val="0027106B"/>
    <w:rsid w:val="00271CEE"/>
    <w:rsid w:val="002729B8"/>
    <w:rsid w:val="002733BC"/>
    <w:rsid w:val="00273564"/>
    <w:rsid w:val="00274038"/>
    <w:rsid w:val="00275DBB"/>
    <w:rsid w:val="002768FF"/>
    <w:rsid w:val="00276989"/>
    <w:rsid w:val="002774A0"/>
    <w:rsid w:val="00281ED4"/>
    <w:rsid w:val="00282887"/>
    <w:rsid w:val="00283158"/>
    <w:rsid w:val="002831D5"/>
    <w:rsid w:val="0028521D"/>
    <w:rsid w:val="0028640D"/>
    <w:rsid w:val="002874E3"/>
    <w:rsid w:val="00287D71"/>
    <w:rsid w:val="00291FA8"/>
    <w:rsid w:val="002922FB"/>
    <w:rsid w:val="00292545"/>
    <w:rsid w:val="00292B63"/>
    <w:rsid w:val="00292C32"/>
    <w:rsid w:val="00295857"/>
    <w:rsid w:val="00297D10"/>
    <w:rsid w:val="002A0D67"/>
    <w:rsid w:val="002A181E"/>
    <w:rsid w:val="002A1F86"/>
    <w:rsid w:val="002A22EA"/>
    <w:rsid w:val="002A2570"/>
    <w:rsid w:val="002A2C4E"/>
    <w:rsid w:val="002A3F55"/>
    <w:rsid w:val="002A3FE4"/>
    <w:rsid w:val="002A470C"/>
    <w:rsid w:val="002A4918"/>
    <w:rsid w:val="002A5C19"/>
    <w:rsid w:val="002A5C6F"/>
    <w:rsid w:val="002A64D8"/>
    <w:rsid w:val="002A6E2C"/>
    <w:rsid w:val="002A7DE6"/>
    <w:rsid w:val="002B04B8"/>
    <w:rsid w:val="002B1873"/>
    <w:rsid w:val="002B1CB7"/>
    <w:rsid w:val="002B2CAA"/>
    <w:rsid w:val="002B3E36"/>
    <w:rsid w:val="002B3F28"/>
    <w:rsid w:val="002B475B"/>
    <w:rsid w:val="002B4924"/>
    <w:rsid w:val="002B5348"/>
    <w:rsid w:val="002B6692"/>
    <w:rsid w:val="002B67A0"/>
    <w:rsid w:val="002B6986"/>
    <w:rsid w:val="002B7075"/>
    <w:rsid w:val="002C0FD0"/>
    <w:rsid w:val="002C199E"/>
    <w:rsid w:val="002C2AED"/>
    <w:rsid w:val="002C2CE7"/>
    <w:rsid w:val="002C31B3"/>
    <w:rsid w:val="002C3366"/>
    <w:rsid w:val="002C438D"/>
    <w:rsid w:val="002C57EB"/>
    <w:rsid w:val="002C700D"/>
    <w:rsid w:val="002C7268"/>
    <w:rsid w:val="002C79A1"/>
    <w:rsid w:val="002C79D4"/>
    <w:rsid w:val="002C7DA3"/>
    <w:rsid w:val="002D001B"/>
    <w:rsid w:val="002D0AB4"/>
    <w:rsid w:val="002D1EE1"/>
    <w:rsid w:val="002D2C7F"/>
    <w:rsid w:val="002D3D91"/>
    <w:rsid w:val="002D429C"/>
    <w:rsid w:val="002D52F1"/>
    <w:rsid w:val="002D594A"/>
    <w:rsid w:val="002D5CB7"/>
    <w:rsid w:val="002D6A8E"/>
    <w:rsid w:val="002D76D8"/>
    <w:rsid w:val="002D77BC"/>
    <w:rsid w:val="002D7A0F"/>
    <w:rsid w:val="002D7D50"/>
    <w:rsid w:val="002D7E54"/>
    <w:rsid w:val="002E0E0F"/>
    <w:rsid w:val="002E11FF"/>
    <w:rsid w:val="002E1A1F"/>
    <w:rsid w:val="002E2C9F"/>
    <w:rsid w:val="002E30FA"/>
    <w:rsid w:val="002E34CF"/>
    <w:rsid w:val="002E3AF0"/>
    <w:rsid w:val="002E472B"/>
    <w:rsid w:val="002E5518"/>
    <w:rsid w:val="002E5A4F"/>
    <w:rsid w:val="002E62CA"/>
    <w:rsid w:val="002E709D"/>
    <w:rsid w:val="002E7FE6"/>
    <w:rsid w:val="002F111E"/>
    <w:rsid w:val="002F124F"/>
    <w:rsid w:val="002F15E8"/>
    <w:rsid w:val="002F2B76"/>
    <w:rsid w:val="002F3CED"/>
    <w:rsid w:val="002F4663"/>
    <w:rsid w:val="002F4881"/>
    <w:rsid w:val="002F4CFE"/>
    <w:rsid w:val="002F5C60"/>
    <w:rsid w:val="002F6636"/>
    <w:rsid w:val="002F6D2B"/>
    <w:rsid w:val="002F7C0F"/>
    <w:rsid w:val="002F7D55"/>
    <w:rsid w:val="00300840"/>
    <w:rsid w:val="00301316"/>
    <w:rsid w:val="003019CE"/>
    <w:rsid w:val="00303370"/>
    <w:rsid w:val="00303390"/>
    <w:rsid w:val="00303760"/>
    <w:rsid w:val="0030376C"/>
    <w:rsid w:val="0030398E"/>
    <w:rsid w:val="00303B73"/>
    <w:rsid w:val="00304251"/>
    <w:rsid w:val="00304395"/>
    <w:rsid w:val="00304624"/>
    <w:rsid w:val="003065EE"/>
    <w:rsid w:val="0030687B"/>
    <w:rsid w:val="00307112"/>
    <w:rsid w:val="003078E5"/>
    <w:rsid w:val="00310E28"/>
    <w:rsid w:val="00311379"/>
    <w:rsid w:val="00311826"/>
    <w:rsid w:val="00311926"/>
    <w:rsid w:val="00312770"/>
    <w:rsid w:val="003136E1"/>
    <w:rsid w:val="0031390E"/>
    <w:rsid w:val="003178A8"/>
    <w:rsid w:val="003207C2"/>
    <w:rsid w:val="00320CB2"/>
    <w:rsid w:val="003219A8"/>
    <w:rsid w:val="00321BF6"/>
    <w:rsid w:val="003220E5"/>
    <w:rsid w:val="00322F85"/>
    <w:rsid w:val="00324156"/>
    <w:rsid w:val="00325068"/>
    <w:rsid w:val="00325543"/>
    <w:rsid w:val="0032564E"/>
    <w:rsid w:val="003257E5"/>
    <w:rsid w:val="00325AC5"/>
    <w:rsid w:val="00325CBC"/>
    <w:rsid w:val="00326255"/>
    <w:rsid w:val="00326A35"/>
    <w:rsid w:val="003271E8"/>
    <w:rsid w:val="003274D2"/>
    <w:rsid w:val="00327C17"/>
    <w:rsid w:val="00331FB1"/>
    <w:rsid w:val="003321E0"/>
    <w:rsid w:val="00332754"/>
    <w:rsid w:val="0033292E"/>
    <w:rsid w:val="00332F0E"/>
    <w:rsid w:val="003338DD"/>
    <w:rsid w:val="00334FB5"/>
    <w:rsid w:val="0033520D"/>
    <w:rsid w:val="00336B79"/>
    <w:rsid w:val="00336F93"/>
    <w:rsid w:val="00337985"/>
    <w:rsid w:val="0034067C"/>
    <w:rsid w:val="00341FBA"/>
    <w:rsid w:val="0034339E"/>
    <w:rsid w:val="00344550"/>
    <w:rsid w:val="00344EE1"/>
    <w:rsid w:val="003456D8"/>
    <w:rsid w:val="00346B9E"/>
    <w:rsid w:val="0035003A"/>
    <w:rsid w:val="00350726"/>
    <w:rsid w:val="00350E5A"/>
    <w:rsid w:val="00351B3F"/>
    <w:rsid w:val="00351EC8"/>
    <w:rsid w:val="003523DE"/>
    <w:rsid w:val="00352B5E"/>
    <w:rsid w:val="00352E72"/>
    <w:rsid w:val="0035387C"/>
    <w:rsid w:val="003546CD"/>
    <w:rsid w:val="00354D31"/>
    <w:rsid w:val="00354D98"/>
    <w:rsid w:val="00354ED4"/>
    <w:rsid w:val="00354F91"/>
    <w:rsid w:val="00355B5A"/>
    <w:rsid w:val="0035639C"/>
    <w:rsid w:val="003564E3"/>
    <w:rsid w:val="00356AF3"/>
    <w:rsid w:val="00356FAC"/>
    <w:rsid w:val="00357B06"/>
    <w:rsid w:val="00357CA8"/>
    <w:rsid w:val="00362721"/>
    <w:rsid w:val="0036292A"/>
    <w:rsid w:val="003638A8"/>
    <w:rsid w:val="003654F9"/>
    <w:rsid w:val="0036591B"/>
    <w:rsid w:val="00365B53"/>
    <w:rsid w:val="003660EE"/>
    <w:rsid w:val="00366C45"/>
    <w:rsid w:val="00372870"/>
    <w:rsid w:val="00373F33"/>
    <w:rsid w:val="0037494B"/>
    <w:rsid w:val="00374B3A"/>
    <w:rsid w:val="00375A3A"/>
    <w:rsid w:val="00376A27"/>
    <w:rsid w:val="00376B9D"/>
    <w:rsid w:val="00377F21"/>
    <w:rsid w:val="00377F8E"/>
    <w:rsid w:val="003809B4"/>
    <w:rsid w:val="00381246"/>
    <w:rsid w:val="00382D8A"/>
    <w:rsid w:val="00383C8B"/>
    <w:rsid w:val="00384C27"/>
    <w:rsid w:val="00385C55"/>
    <w:rsid w:val="00385DAA"/>
    <w:rsid w:val="003860C4"/>
    <w:rsid w:val="0038681D"/>
    <w:rsid w:val="00386F12"/>
    <w:rsid w:val="00387377"/>
    <w:rsid w:val="00387758"/>
    <w:rsid w:val="0039068D"/>
    <w:rsid w:val="00392C3F"/>
    <w:rsid w:val="00393B42"/>
    <w:rsid w:val="003941BC"/>
    <w:rsid w:val="0039452C"/>
    <w:rsid w:val="00394FDF"/>
    <w:rsid w:val="00396E38"/>
    <w:rsid w:val="00397F12"/>
    <w:rsid w:val="003A0F24"/>
    <w:rsid w:val="003A2871"/>
    <w:rsid w:val="003A4075"/>
    <w:rsid w:val="003A443E"/>
    <w:rsid w:val="003A4E0B"/>
    <w:rsid w:val="003A5586"/>
    <w:rsid w:val="003B00AD"/>
    <w:rsid w:val="003B017A"/>
    <w:rsid w:val="003B0380"/>
    <w:rsid w:val="003B06AC"/>
    <w:rsid w:val="003B0959"/>
    <w:rsid w:val="003B0D18"/>
    <w:rsid w:val="003B162F"/>
    <w:rsid w:val="003B1F58"/>
    <w:rsid w:val="003B252E"/>
    <w:rsid w:val="003B295A"/>
    <w:rsid w:val="003B3A6B"/>
    <w:rsid w:val="003B5DA8"/>
    <w:rsid w:val="003B6616"/>
    <w:rsid w:val="003B7117"/>
    <w:rsid w:val="003B74FC"/>
    <w:rsid w:val="003B78A1"/>
    <w:rsid w:val="003B7A16"/>
    <w:rsid w:val="003C0240"/>
    <w:rsid w:val="003C04BA"/>
    <w:rsid w:val="003C0826"/>
    <w:rsid w:val="003C209E"/>
    <w:rsid w:val="003C2DBA"/>
    <w:rsid w:val="003C3B8F"/>
    <w:rsid w:val="003C3CF5"/>
    <w:rsid w:val="003C4BBA"/>
    <w:rsid w:val="003C4D20"/>
    <w:rsid w:val="003C512A"/>
    <w:rsid w:val="003C5EF0"/>
    <w:rsid w:val="003C610A"/>
    <w:rsid w:val="003D0936"/>
    <w:rsid w:val="003D1502"/>
    <w:rsid w:val="003D1B35"/>
    <w:rsid w:val="003D2018"/>
    <w:rsid w:val="003D2E61"/>
    <w:rsid w:val="003D3162"/>
    <w:rsid w:val="003D33A3"/>
    <w:rsid w:val="003D35DF"/>
    <w:rsid w:val="003D4360"/>
    <w:rsid w:val="003D5AE3"/>
    <w:rsid w:val="003D5FEA"/>
    <w:rsid w:val="003D65A8"/>
    <w:rsid w:val="003D687D"/>
    <w:rsid w:val="003D6AFB"/>
    <w:rsid w:val="003D6C0E"/>
    <w:rsid w:val="003D774B"/>
    <w:rsid w:val="003E030B"/>
    <w:rsid w:val="003E034E"/>
    <w:rsid w:val="003E0F88"/>
    <w:rsid w:val="003E1B9F"/>
    <w:rsid w:val="003E2035"/>
    <w:rsid w:val="003E2506"/>
    <w:rsid w:val="003E2A12"/>
    <w:rsid w:val="003E35ED"/>
    <w:rsid w:val="003E3A41"/>
    <w:rsid w:val="003E3D1A"/>
    <w:rsid w:val="003E45D2"/>
    <w:rsid w:val="003E5BB5"/>
    <w:rsid w:val="003E5D5B"/>
    <w:rsid w:val="003E63FE"/>
    <w:rsid w:val="003E7D51"/>
    <w:rsid w:val="003F0E18"/>
    <w:rsid w:val="003F60BC"/>
    <w:rsid w:val="003F60E1"/>
    <w:rsid w:val="003F61C5"/>
    <w:rsid w:val="003F73AF"/>
    <w:rsid w:val="003F73FE"/>
    <w:rsid w:val="003F7958"/>
    <w:rsid w:val="00400C9A"/>
    <w:rsid w:val="00401A1B"/>
    <w:rsid w:val="00402D3A"/>
    <w:rsid w:val="004034B4"/>
    <w:rsid w:val="00403C93"/>
    <w:rsid w:val="00403D8A"/>
    <w:rsid w:val="00404016"/>
    <w:rsid w:val="00404293"/>
    <w:rsid w:val="004054AA"/>
    <w:rsid w:val="00405761"/>
    <w:rsid w:val="00405D14"/>
    <w:rsid w:val="00406EE6"/>
    <w:rsid w:val="004078B8"/>
    <w:rsid w:val="00410673"/>
    <w:rsid w:val="00410C0C"/>
    <w:rsid w:val="00410EDA"/>
    <w:rsid w:val="004111B5"/>
    <w:rsid w:val="004133B8"/>
    <w:rsid w:val="004144E7"/>
    <w:rsid w:val="00414AF8"/>
    <w:rsid w:val="00414E1E"/>
    <w:rsid w:val="00415645"/>
    <w:rsid w:val="004163CD"/>
    <w:rsid w:val="004176FD"/>
    <w:rsid w:val="0042083F"/>
    <w:rsid w:val="00421F85"/>
    <w:rsid w:val="004227FC"/>
    <w:rsid w:val="00422C53"/>
    <w:rsid w:val="00423AF8"/>
    <w:rsid w:val="004244F5"/>
    <w:rsid w:val="0042461D"/>
    <w:rsid w:val="00424DB4"/>
    <w:rsid w:val="00425B35"/>
    <w:rsid w:val="00427018"/>
    <w:rsid w:val="00430ACF"/>
    <w:rsid w:val="00431040"/>
    <w:rsid w:val="0043148C"/>
    <w:rsid w:val="0043177A"/>
    <w:rsid w:val="004328C5"/>
    <w:rsid w:val="00432C4F"/>
    <w:rsid w:val="00432D8C"/>
    <w:rsid w:val="00433BAB"/>
    <w:rsid w:val="00433E67"/>
    <w:rsid w:val="00434844"/>
    <w:rsid w:val="00434D44"/>
    <w:rsid w:val="00435B59"/>
    <w:rsid w:val="00436FD5"/>
    <w:rsid w:val="00437897"/>
    <w:rsid w:val="00437A85"/>
    <w:rsid w:val="00437CF7"/>
    <w:rsid w:val="0044186D"/>
    <w:rsid w:val="004419AA"/>
    <w:rsid w:val="00441F59"/>
    <w:rsid w:val="0044227D"/>
    <w:rsid w:val="00442DAF"/>
    <w:rsid w:val="00443979"/>
    <w:rsid w:val="00443CDC"/>
    <w:rsid w:val="00444401"/>
    <w:rsid w:val="004450BD"/>
    <w:rsid w:val="00446A92"/>
    <w:rsid w:val="00446B05"/>
    <w:rsid w:val="00447DB5"/>
    <w:rsid w:val="0045063E"/>
    <w:rsid w:val="00450A1E"/>
    <w:rsid w:val="00450FDF"/>
    <w:rsid w:val="00451147"/>
    <w:rsid w:val="00451FBF"/>
    <w:rsid w:val="004525E5"/>
    <w:rsid w:val="004530B5"/>
    <w:rsid w:val="004530FB"/>
    <w:rsid w:val="004537D7"/>
    <w:rsid w:val="00453D61"/>
    <w:rsid w:val="004540DF"/>
    <w:rsid w:val="00454EE9"/>
    <w:rsid w:val="00455F2E"/>
    <w:rsid w:val="00456362"/>
    <w:rsid w:val="0046177B"/>
    <w:rsid w:val="0046198D"/>
    <w:rsid w:val="00462377"/>
    <w:rsid w:val="0046271C"/>
    <w:rsid w:val="00462937"/>
    <w:rsid w:val="00462B80"/>
    <w:rsid w:val="0046482C"/>
    <w:rsid w:val="0046651A"/>
    <w:rsid w:val="004668B9"/>
    <w:rsid w:val="0046799C"/>
    <w:rsid w:val="0047039B"/>
    <w:rsid w:val="0047231E"/>
    <w:rsid w:val="00472A78"/>
    <w:rsid w:val="00473B36"/>
    <w:rsid w:val="00473DA9"/>
    <w:rsid w:val="004744EF"/>
    <w:rsid w:val="00474513"/>
    <w:rsid w:val="004746D6"/>
    <w:rsid w:val="00474EFF"/>
    <w:rsid w:val="004753B9"/>
    <w:rsid w:val="00475B7D"/>
    <w:rsid w:val="0047665B"/>
    <w:rsid w:val="00477920"/>
    <w:rsid w:val="00477A70"/>
    <w:rsid w:val="00477BAA"/>
    <w:rsid w:val="00481337"/>
    <w:rsid w:val="00481578"/>
    <w:rsid w:val="00481F0C"/>
    <w:rsid w:val="004821AA"/>
    <w:rsid w:val="004824F9"/>
    <w:rsid w:val="00482C4D"/>
    <w:rsid w:val="004838B9"/>
    <w:rsid w:val="004839BE"/>
    <w:rsid w:val="00484520"/>
    <w:rsid w:val="0048502F"/>
    <w:rsid w:val="00485F9A"/>
    <w:rsid w:val="004867C4"/>
    <w:rsid w:val="00487364"/>
    <w:rsid w:val="00487C0C"/>
    <w:rsid w:val="00487E2C"/>
    <w:rsid w:val="00487F5A"/>
    <w:rsid w:val="00490ADB"/>
    <w:rsid w:val="00490F94"/>
    <w:rsid w:val="004910C5"/>
    <w:rsid w:val="0049226C"/>
    <w:rsid w:val="00492ADD"/>
    <w:rsid w:val="00493ABF"/>
    <w:rsid w:val="00493E9C"/>
    <w:rsid w:val="00494058"/>
    <w:rsid w:val="00494F2E"/>
    <w:rsid w:val="00495DC6"/>
    <w:rsid w:val="004962A7"/>
    <w:rsid w:val="00497156"/>
    <w:rsid w:val="004976B0"/>
    <w:rsid w:val="004A03C2"/>
    <w:rsid w:val="004A0AA1"/>
    <w:rsid w:val="004A0E20"/>
    <w:rsid w:val="004A0ED8"/>
    <w:rsid w:val="004A1425"/>
    <w:rsid w:val="004A1786"/>
    <w:rsid w:val="004A28C7"/>
    <w:rsid w:val="004A2927"/>
    <w:rsid w:val="004A2A68"/>
    <w:rsid w:val="004A5145"/>
    <w:rsid w:val="004A621C"/>
    <w:rsid w:val="004A6B90"/>
    <w:rsid w:val="004A6BCE"/>
    <w:rsid w:val="004A6C02"/>
    <w:rsid w:val="004A7288"/>
    <w:rsid w:val="004A7F08"/>
    <w:rsid w:val="004B0CA3"/>
    <w:rsid w:val="004B128D"/>
    <w:rsid w:val="004B18F4"/>
    <w:rsid w:val="004B5005"/>
    <w:rsid w:val="004B6D9F"/>
    <w:rsid w:val="004B6EA9"/>
    <w:rsid w:val="004B6F45"/>
    <w:rsid w:val="004B7764"/>
    <w:rsid w:val="004B7BD9"/>
    <w:rsid w:val="004B7D3B"/>
    <w:rsid w:val="004C137D"/>
    <w:rsid w:val="004C2C07"/>
    <w:rsid w:val="004C3E85"/>
    <w:rsid w:val="004C4A43"/>
    <w:rsid w:val="004C4C72"/>
    <w:rsid w:val="004C5395"/>
    <w:rsid w:val="004C54D3"/>
    <w:rsid w:val="004C5CC8"/>
    <w:rsid w:val="004C5EE4"/>
    <w:rsid w:val="004C6747"/>
    <w:rsid w:val="004C79CB"/>
    <w:rsid w:val="004C7A2E"/>
    <w:rsid w:val="004D0935"/>
    <w:rsid w:val="004D0BE9"/>
    <w:rsid w:val="004D0CE1"/>
    <w:rsid w:val="004D20B9"/>
    <w:rsid w:val="004D2D30"/>
    <w:rsid w:val="004D3130"/>
    <w:rsid w:val="004D3DB3"/>
    <w:rsid w:val="004D63DA"/>
    <w:rsid w:val="004D6694"/>
    <w:rsid w:val="004D6C3C"/>
    <w:rsid w:val="004D70C3"/>
    <w:rsid w:val="004D7127"/>
    <w:rsid w:val="004D747C"/>
    <w:rsid w:val="004D7728"/>
    <w:rsid w:val="004D7B76"/>
    <w:rsid w:val="004D7F79"/>
    <w:rsid w:val="004E0082"/>
    <w:rsid w:val="004E0309"/>
    <w:rsid w:val="004E0DCA"/>
    <w:rsid w:val="004E17C4"/>
    <w:rsid w:val="004E17E9"/>
    <w:rsid w:val="004E1ABB"/>
    <w:rsid w:val="004E1BEE"/>
    <w:rsid w:val="004E25C0"/>
    <w:rsid w:val="004E39F8"/>
    <w:rsid w:val="004E41D1"/>
    <w:rsid w:val="004E4B5A"/>
    <w:rsid w:val="004E4FCF"/>
    <w:rsid w:val="004E5324"/>
    <w:rsid w:val="004E6601"/>
    <w:rsid w:val="004E66AB"/>
    <w:rsid w:val="004E69C5"/>
    <w:rsid w:val="004E78AE"/>
    <w:rsid w:val="004E7E99"/>
    <w:rsid w:val="004F061C"/>
    <w:rsid w:val="004F0E42"/>
    <w:rsid w:val="004F3C18"/>
    <w:rsid w:val="004F47BC"/>
    <w:rsid w:val="004F4D0F"/>
    <w:rsid w:val="004F55E1"/>
    <w:rsid w:val="004F5A5E"/>
    <w:rsid w:val="004F67BC"/>
    <w:rsid w:val="004F69A2"/>
    <w:rsid w:val="004F7018"/>
    <w:rsid w:val="004F767E"/>
    <w:rsid w:val="004F7767"/>
    <w:rsid w:val="00500342"/>
    <w:rsid w:val="005019E9"/>
    <w:rsid w:val="00501EF0"/>
    <w:rsid w:val="0050215A"/>
    <w:rsid w:val="00502B11"/>
    <w:rsid w:val="00503D0B"/>
    <w:rsid w:val="00504EF1"/>
    <w:rsid w:val="00505465"/>
    <w:rsid w:val="00505EF5"/>
    <w:rsid w:val="0050626C"/>
    <w:rsid w:val="0050695A"/>
    <w:rsid w:val="00506EA0"/>
    <w:rsid w:val="00506EE3"/>
    <w:rsid w:val="00507F5B"/>
    <w:rsid w:val="00507FAD"/>
    <w:rsid w:val="0051079C"/>
    <w:rsid w:val="005112D6"/>
    <w:rsid w:val="00511A53"/>
    <w:rsid w:val="00512993"/>
    <w:rsid w:val="00513054"/>
    <w:rsid w:val="00513789"/>
    <w:rsid w:val="00514047"/>
    <w:rsid w:val="00514488"/>
    <w:rsid w:val="00514AC6"/>
    <w:rsid w:val="00514DDF"/>
    <w:rsid w:val="005153B4"/>
    <w:rsid w:val="00515B20"/>
    <w:rsid w:val="00516843"/>
    <w:rsid w:val="005177D1"/>
    <w:rsid w:val="005207BE"/>
    <w:rsid w:val="00521D3C"/>
    <w:rsid w:val="0052275A"/>
    <w:rsid w:val="00522F64"/>
    <w:rsid w:val="00523356"/>
    <w:rsid w:val="005245AE"/>
    <w:rsid w:val="005253E6"/>
    <w:rsid w:val="005261EE"/>
    <w:rsid w:val="0052735D"/>
    <w:rsid w:val="0052754E"/>
    <w:rsid w:val="005275CE"/>
    <w:rsid w:val="00527D9A"/>
    <w:rsid w:val="00527F94"/>
    <w:rsid w:val="0053024C"/>
    <w:rsid w:val="005308A4"/>
    <w:rsid w:val="00531730"/>
    <w:rsid w:val="00531C47"/>
    <w:rsid w:val="00532BF1"/>
    <w:rsid w:val="005347FD"/>
    <w:rsid w:val="00534940"/>
    <w:rsid w:val="0053572B"/>
    <w:rsid w:val="00536636"/>
    <w:rsid w:val="005377EF"/>
    <w:rsid w:val="00537FF8"/>
    <w:rsid w:val="00540039"/>
    <w:rsid w:val="00540DB1"/>
    <w:rsid w:val="00541056"/>
    <w:rsid w:val="00541ED8"/>
    <w:rsid w:val="00543602"/>
    <w:rsid w:val="0054409C"/>
    <w:rsid w:val="00544339"/>
    <w:rsid w:val="00544395"/>
    <w:rsid w:val="00544B7B"/>
    <w:rsid w:val="005455BF"/>
    <w:rsid w:val="005457B5"/>
    <w:rsid w:val="00545DC9"/>
    <w:rsid w:val="00546033"/>
    <w:rsid w:val="0054660E"/>
    <w:rsid w:val="005468F0"/>
    <w:rsid w:val="00546B28"/>
    <w:rsid w:val="0054746B"/>
    <w:rsid w:val="00550286"/>
    <w:rsid w:val="005504E7"/>
    <w:rsid w:val="00550D66"/>
    <w:rsid w:val="00550EC4"/>
    <w:rsid w:val="0055100D"/>
    <w:rsid w:val="00552BCC"/>
    <w:rsid w:val="0055360F"/>
    <w:rsid w:val="00553D5F"/>
    <w:rsid w:val="005549A6"/>
    <w:rsid w:val="00554FB4"/>
    <w:rsid w:val="0055613B"/>
    <w:rsid w:val="0055643C"/>
    <w:rsid w:val="005565BB"/>
    <w:rsid w:val="00556EA7"/>
    <w:rsid w:val="0055740B"/>
    <w:rsid w:val="00557603"/>
    <w:rsid w:val="00557952"/>
    <w:rsid w:val="00557B7D"/>
    <w:rsid w:val="0056040C"/>
    <w:rsid w:val="0056118D"/>
    <w:rsid w:val="005618FC"/>
    <w:rsid w:val="0056194B"/>
    <w:rsid w:val="00561A16"/>
    <w:rsid w:val="0056312F"/>
    <w:rsid w:val="0056314C"/>
    <w:rsid w:val="00563355"/>
    <w:rsid w:val="0056513E"/>
    <w:rsid w:val="00565A13"/>
    <w:rsid w:val="00567807"/>
    <w:rsid w:val="00567955"/>
    <w:rsid w:val="00571053"/>
    <w:rsid w:val="00571E13"/>
    <w:rsid w:val="00572422"/>
    <w:rsid w:val="005730B8"/>
    <w:rsid w:val="00573393"/>
    <w:rsid w:val="00573790"/>
    <w:rsid w:val="00573DC5"/>
    <w:rsid w:val="00573F3C"/>
    <w:rsid w:val="005743D7"/>
    <w:rsid w:val="00574683"/>
    <w:rsid w:val="00574C20"/>
    <w:rsid w:val="0057520A"/>
    <w:rsid w:val="005761B6"/>
    <w:rsid w:val="00576765"/>
    <w:rsid w:val="00576C02"/>
    <w:rsid w:val="0057726C"/>
    <w:rsid w:val="0057738F"/>
    <w:rsid w:val="0057766D"/>
    <w:rsid w:val="0058081D"/>
    <w:rsid w:val="00581500"/>
    <w:rsid w:val="00581802"/>
    <w:rsid w:val="00582072"/>
    <w:rsid w:val="005833D6"/>
    <w:rsid w:val="00583D33"/>
    <w:rsid w:val="00586018"/>
    <w:rsid w:val="00586078"/>
    <w:rsid w:val="00586890"/>
    <w:rsid w:val="00586BFF"/>
    <w:rsid w:val="00590DE2"/>
    <w:rsid w:val="00590F3C"/>
    <w:rsid w:val="005920B2"/>
    <w:rsid w:val="00593301"/>
    <w:rsid w:val="005943F1"/>
    <w:rsid w:val="0059630B"/>
    <w:rsid w:val="00596638"/>
    <w:rsid w:val="00596716"/>
    <w:rsid w:val="005A1811"/>
    <w:rsid w:val="005A20E4"/>
    <w:rsid w:val="005A22FA"/>
    <w:rsid w:val="005A2D03"/>
    <w:rsid w:val="005A3470"/>
    <w:rsid w:val="005A350E"/>
    <w:rsid w:val="005A397E"/>
    <w:rsid w:val="005A61AD"/>
    <w:rsid w:val="005A6F33"/>
    <w:rsid w:val="005A7631"/>
    <w:rsid w:val="005A765C"/>
    <w:rsid w:val="005A78EE"/>
    <w:rsid w:val="005B0A17"/>
    <w:rsid w:val="005B0F0B"/>
    <w:rsid w:val="005B141D"/>
    <w:rsid w:val="005B1A84"/>
    <w:rsid w:val="005B1B79"/>
    <w:rsid w:val="005B2449"/>
    <w:rsid w:val="005B2914"/>
    <w:rsid w:val="005B29B3"/>
    <w:rsid w:val="005B334C"/>
    <w:rsid w:val="005B7197"/>
    <w:rsid w:val="005B729E"/>
    <w:rsid w:val="005B7C55"/>
    <w:rsid w:val="005C0F5F"/>
    <w:rsid w:val="005C2A14"/>
    <w:rsid w:val="005C357D"/>
    <w:rsid w:val="005C396D"/>
    <w:rsid w:val="005C7035"/>
    <w:rsid w:val="005C71B3"/>
    <w:rsid w:val="005C756F"/>
    <w:rsid w:val="005C75C5"/>
    <w:rsid w:val="005D0C0F"/>
    <w:rsid w:val="005D11A1"/>
    <w:rsid w:val="005D1246"/>
    <w:rsid w:val="005D20DB"/>
    <w:rsid w:val="005D2A3A"/>
    <w:rsid w:val="005D37BB"/>
    <w:rsid w:val="005D3C9D"/>
    <w:rsid w:val="005D3CBF"/>
    <w:rsid w:val="005D43C4"/>
    <w:rsid w:val="005D4C18"/>
    <w:rsid w:val="005D5961"/>
    <w:rsid w:val="005D6097"/>
    <w:rsid w:val="005D647B"/>
    <w:rsid w:val="005D6ED8"/>
    <w:rsid w:val="005E153F"/>
    <w:rsid w:val="005E1A0B"/>
    <w:rsid w:val="005E23CE"/>
    <w:rsid w:val="005E26B0"/>
    <w:rsid w:val="005E2EEE"/>
    <w:rsid w:val="005E42D1"/>
    <w:rsid w:val="005E4404"/>
    <w:rsid w:val="005E6070"/>
    <w:rsid w:val="005E6AE1"/>
    <w:rsid w:val="005E6DF0"/>
    <w:rsid w:val="005E6E34"/>
    <w:rsid w:val="005E7AD9"/>
    <w:rsid w:val="005E7FA4"/>
    <w:rsid w:val="005F0DEC"/>
    <w:rsid w:val="005F118E"/>
    <w:rsid w:val="005F19C3"/>
    <w:rsid w:val="005F3219"/>
    <w:rsid w:val="005F3EB0"/>
    <w:rsid w:val="005F3F77"/>
    <w:rsid w:val="005F4411"/>
    <w:rsid w:val="005F639E"/>
    <w:rsid w:val="005F6402"/>
    <w:rsid w:val="00600911"/>
    <w:rsid w:val="00600FC1"/>
    <w:rsid w:val="0060194A"/>
    <w:rsid w:val="00601CFA"/>
    <w:rsid w:val="006025BF"/>
    <w:rsid w:val="006027BD"/>
    <w:rsid w:val="0060280D"/>
    <w:rsid w:val="0060435D"/>
    <w:rsid w:val="006050DE"/>
    <w:rsid w:val="0060560E"/>
    <w:rsid w:val="006058AC"/>
    <w:rsid w:val="0060631C"/>
    <w:rsid w:val="00606A24"/>
    <w:rsid w:val="006072CA"/>
    <w:rsid w:val="00607623"/>
    <w:rsid w:val="00607786"/>
    <w:rsid w:val="00607CF5"/>
    <w:rsid w:val="00610382"/>
    <w:rsid w:val="00610F4B"/>
    <w:rsid w:val="00612C85"/>
    <w:rsid w:val="0061314E"/>
    <w:rsid w:val="0061376C"/>
    <w:rsid w:val="00613A48"/>
    <w:rsid w:val="0061681A"/>
    <w:rsid w:val="00617DBD"/>
    <w:rsid w:val="00617F15"/>
    <w:rsid w:val="0062014A"/>
    <w:rsid w:val="00620422"/>
    <w:rsid w:val="0062069C"/>
    <w:rsid w:val="006207C6"/>
    <w:rsid w:val="0062152E"/>
    <w:rsid w:val="00621581"/>
    <w:rsid w:val="00621D7B"/>
    <w:rsid w:val="00621E40"/>
    <w:rsid w:val="00623FF5"/>
    <w:rsid w:val="006241A7"/>
    <w:rsid w:val="00624523"/>
    <w:rsid w:val="0062469C"/>
    <w:rsid w:val="00624817"/>
    <w:rsid w:val="00625098"/>
    <w:rsid w:val="00625196"/>
    <w:rsid w:val="006257CF"/>
    <w:rsid w:val="00626296"/>
    <w:rsid w:val="00626E2A"/>
    <w:rsid w:val="00627411"/>
    <w:rsid w:val="00631F91"/>
    <w:rsid w:val="00632184"/>
    <w:rsid w:val="00632428"/>
    <w:rsid w:val="006327A0"/>
    <w:rsid w:val="00632BE3"/>
    <w:rsid w:val="00632CC6"/>
    <w:rsid w:val="0063419F"/>
    <w:rsid w:val="00634C5C"/>
    <w:rsid w:val="0063600A"/>
    <w:rsid w:val="0063611C"/>
    <w:rsid w:val="00636BBA"/>
    <w:rsid w:val="00636CDB"/>
    <w:rsid w:val="00636FFD"/>
    <w:rsid w:val="00637381"/>
    <w:rsid w:val="00637C6E"/>
    <w:rsid w:val="00640183"/>
    <w:rsid w:val="00640A6C"/>
    <w:rsid w:val="00640FC4"/>
    <w:rsid w:val="006411CB"/>
    <w:rsid w:val="0064201C"/>
    <w:rsid w:val="0064236C"/>
    <w:rsid w:val="00642842"/>
    <w:rsid w:val="0064290A"/>
    <w:rsid w:val="00642FE9"/>
    <w:rsid w:val="00643642"/>
    <w:rsid w:val="00643DBF"/>
    <w:rsid w:val="00644F52"/>
    <w:rsid w:val="0064533A"/>
    <w:rsid w:val="00645D6B"/>
    <w:rsid w:val="00645E20"/>
    <w:rsid w:val="00645F2E"/>
    <w:rsid w:val="00646737"/>
    <w:rsid w:val="006468C0"/>
    <w:rsid w:val="00646A15"/>
    <w:rsid w:val="00650106"/>
    <w:rsid w:val="0065017A"/>
    <w:rsid w:val="00650462"/>
    <w:rsid w:val="006506BD"/>
    <w:rsid w:val="006509CB"/>
    <w:rsid w:val="00651040"/>
    <w:rsid w:val="00654402"/>
    <w:rsid w:val="00654550"/>
    <w:rsid w:val="0065657B"/>
    <w:rsid w:val="00660170"/>
    <w:rsid w:val="00660AA4"/>
    <w:rsid w:val="006614AA"/>
    <w:rsid w:val="0066296F"/>
    <w:rsid w:val="00662FAB"/>
    <w:rsid w:val="006638CA"/>
    <w:rsid w:val="006646D9"/>
    <w:rsid w:val="006646FC"/>
    <w:rsid w:val="006652BC"/>
    <w:rsid w:val="00666AFA"/>
    <w:rsid w:val="00666C28"/>
    <w:rsid w:val="00670077"/>
    <w:rsid w:val="00670856"/>
    <w:rsid w:val="006714B5"/>
    <w:rsid w:val="00671609"/>
    <w:rsid w:val="0067194B"/>
    <w:rsid w:val="00672295"/>
    <w:rsid w:val="0067252C"/>
    <w:rsid w:val="00673070"/>
    <w:rsid w:val="00673A8F"/>
    <w:rsid w:val="0067420B"/>
    <w:rsid w:val="006742FB"/>
    <w:rsid w:val="006755C7"/>
    <w:rsid w:val="00675EF2"/>
    <w:rsid w:val="00675F34"/>
    <w:rsid w:val="00676056"/>
    <w:rsid w:val="00676AA0"/>
    <w:rsid w:val="006779E5"/>
    <w:rsid w:val="00677C7D"/>
    <w:rsid w:val="00677D80"/>
    <w:rsid w:val="006805E0"/>
    <w:rsid w:val="00680D5B"/>
    <w:rsid w:val="00680F45"/>
    <w:rsid w:val="00681D3D"/>
    <w:rsid w:val="00682E20"/>
    <w:rsid w:val="006831A4"/>
    <w:rsid w:val="00683337"/>
    <w:rsid w:val="0068642E"/>
    <w:rsid w:val="00686ACF"/>
    <w:rsid w:val="006875E4"/>
    <w:rsid w:val="00687911"/>
    <w:rsid w:val="006901BD"/>
    <w:rsid w:val="0069031F"/>
    <w:rsid w:val="00691C08"/>
    <w:rsid w:val="00692115"/>
    <w:rsid w:val="0069242A"/>
    <w:rsid w:val="00693418"/>
    <w:rsid w:val="00693F07"/>
    <w:rsid w:val="00694F6B"/>
    <w:rsid w:val="00695516"/>
    <w:rsid w:val="00696521"/>
    <w:rsid w:val="006965E2"/>
    <w:rsid w:val="006971EC"/>
    <w:rsid w:val="00697AD5"/>
    <w:rsid w:val="00697DDC"/>
    <w:rsid w:val="00697FDA"/>
    <w:rsid w:val="006A1223"/>
    <w:rsid w:val="006A24F9"/>
    <w:rsid w:val="006A38BD"/>
    <w:rsid w:val="006A38D0"/>
    <w:rsid w:val="006A55D7"/>
    <w:rsid w:val="006A57F4"/>
    <w:rsid w:val="006A6B80"/>
    <w:rsid w:val="006A755D"/>
    <w:rsid w:val="006B03FB"/>
    <w:rsid w:val="006B2083"/>
    <w:rsid w:val="006B27CD"/>
    <w:rsid w:val="006B3920"/>
    <w:rsid w:val="006B40A5"/>
    <w:rsid w:val="006B43D0"/>
    <w:rsid w:val="006B4703"/>
    <w:rsid w:val="006B5A58"/>
    <w:rsid w:val="006B6054"/>
    <w:rsid w:val="006C0138"/>
    <w:rsid w:val="006C0477"/>
    <w:rsid w:val="006C0A23"/>
    <w:rsid w:val="006C0EC4"/>
    <w:rsid w:val="006C1294"/>
    <w:rsid w:val="006C2DF4"/>
    <w:rsid w:val="006C2DFE"/>
    <w:rsid w:val="006C3D77"/>
    <w:rsid w:val="006C72C2"/>
    <w:rsid w:val="006C7337"/>
    <w:rsid w:val="006D0094"/>
    <w:rsid w:val="006D02D1"/>
    <w:rsid w:val="006D0D31"/>
    <w:rsid w:val="006D16D5"/>
    <w:rsid w:val="006D187C"/>
    <w:rsid w:val="006D26D0"/>
    <w:rsid w:val="006D26D3"/>
    <w:rsid w:val="006D4484"/>
    <w:rsid w:val="006D53AD"/>
    <w:rsid w:val="006D55EF"/>
    <w:rsid w:val="006D5E50"/>
    <w:rsid w:val="006D602F"/>
    <w:rsid w:val="006D625E"/>
    <w:rsid w:val="006D6688"/>
    <w:rsid w:val="006D74AD"/>
    <w:rsid w:val="006E0109"/>
    <w:rsid w:val="006E3519"/>
    <w:rsid w:val="006E352E"/>
    <w:rsid w:val="006E38B9"/>
    <w:rsid w:val="006E3D0D"/>
    <w:rsid w:val="006E6489"/>
    <w:rsid w:val="006E6AF2"/>
    <w:rsid w:val="006E7030"/>
    <w:rsid w:val="006E71BA"/>
    <w:rsid w:val="006E71D7"/>
    <w:rsid w:val="006F1C3D"/>
    <w:rsid w:val="006F2A8D"/>
    <w:rsid w:val="006F33AF"/>
    <w:rsid w:val="006F3E63"/>
    <w:rsid w:val="006F3E6A"/>
    <w:rsid w:val="006F3F4A"/>
    <w:rsid w:val="006F539C"/>
    <w:rsid w:val="006F5C31"/>
    <w:rsid w:val="006F63FB"/>
    <w:rsid w:val="006F6B5E"/>
    <w:rsid w:val="00700CA7"/>
    <w:rsid w:val="00701AA1"/>
    <w:rsid w:val="00701BB2"/>
    <w:rsid w:val="007024CB"/>
    <w:rsid w:val="00703D0D"/>
    <w:rsid w:val="0070402F"/>
    <w:rsid w:val="007048B4"/>
    <w:rsid w:val="00707D8A"/>
    <w:rsid w:val="007104A7"/>
    <w:rsid w:val="0071083A"/>
    <w:rsid w:val="00710E5C"/>
    <w:rsid w:val="0071170A"/>
    <w:rsid w:val="00711ACC"/>
    <w:rsid w:val="00711AF1"/>
    <w:rsid w:val="00711BEA"/>
    <w:rsid w:val="00711FA9"/>
    <w:rsid w:val="0071361E"/>
    <w:rsid w:val="007151D9"/>
    <w:rsid w:val="00715F17"/>
    <w:rsid w:val="00716431"/>
    <w:rsid w:val="00716C67"/>
    <w:rsid w:val="00717134"/>
    <w:rsid w:val="00717D3F"/>
    <w:rsid w:val="007207E4"/>
    <w:rsid w:val="00720F0D"/>
    <w:rsid w:val="007215AA"/>
    <w:rsid w:val="00722D53"/>
    <w:rsid w:val="0072341A"/>
    <w:rsid w:val="00723B2F"/>
    <w:rsid w:val="00725267"/>
    <w:rsid w:val="00725808"/>
    <w:rsid w:val="007262DD"/>
    <w:rsid w:val="00726884"/>
    <w:rsid w:val="00726AC7"/>
    <w:rsid w:val="00726AD4"/>
    <w:rsid w:val="007313F7"/>
    <w:rsid w:val="0073150B"/>
    <w:rsid w:val="00731D23"/>
    <w:rsid w:val="0073254B"/>
    <w:rsid w:val="0073265D"/>
    <w:rsid w:val="0073355E"/>
    <w:rsid w:val="00733B32"/>
    <w:rsid w:val="00733CC9"/>
    <w:rsid w:val="0073418E"/>
    <w:rsid w:val="00734B4C"/>
    <w:rsid w:val="00734CC5"/>
    <w:rsid w:val="00735410"/>
    <w:rsid w:val="007354F2"/>
    <w:rsid w:val="007366CA"/>
    <w:rsid w:val="00736754"/>
    <w:rsid w:val="00743671"/>
    <w:rsid w:val="00744082"/>
    <w:rsid w:val="00744A1B"/>
    <w:rsid w:val="00745B7A"/>
    <w:rsid w:val="0074661B"/>
    <w:rsid w:val="00746F31"/>
    <w:rsid w:val="007473FB"/>
    <w:rsid w:val="0075076B"/>
    <w:rsid w:val="00751507"/>
    <w:rsid w:val="0075235D"/>
    <w:rsid w:val="00752CE7"/>
    <w:rsid w:val="00753159"/>
    <w:rsid w:val="00753401"/>
    <w:rsid w:val="007534BA"/>
    <w:rsid w:val="00753EBE"/>
    <w:rsid w:val="00753F7E"/>
    <w:rsid w:val="00755400"/>
    <w:rsid w:val="00755D84"/>
    <w:rsid w:val="00756975"/>
    <w:rsid w:val="007570AC"/>
    <w:rsid w:val="00760267"/>
    <w:rsid w:val="00761F0F"/>
    <w:rsid w:val="007621FA"/>
    <w:rsid w:val="0076261F"/>
    <w:rsid w:val="00762796"/>
    <w:rsid w:val="00762865"/>
    <w:rsid w:val="00764FB1"/>
    <w:rsid w:val="007650DA"/>
    <w:rsid w:val="00765DD6"/>
    <w:rsid w:val="00766010"/>
    <w:rsid w:val="007672FC"/>
    <w:rsid w:val="00767514"/>
    <w:rsid w:val="00767E59"/>
    <w:rsid w:val="00770E81"/>
    <w:rsid w:val="00771791"/>
    <w:rsid w:val="00771798"/>
    <w:rsid w:val="00771919"/>
    <w:rsid w:val="00771F96"/>
    <w:rsid w:val="0077215B"/>
    <w:rsid w:val="007727C7"/>
    <w:rsid w:val="007729A5"/>
    <w:rsid w:val="00773261"/>
    <w:rsid w:val="007736EE"/>
    <w:rsid w:val="007753AC"/>
    <w:rsid w:val="00775A0C"/>
    <w:rsid w:val="00775D3E"/>
    <w:rsid w:val="007760D9"/>
    <w:rsid w:val="00776BDA"/>
    <w:rsid w:val="00777FA8"/>
    <w:rsid w:val="00780759"/>
    <w:rsid w:val="00781015"/>
    <w:rsid w:val="0078140A"/>
    <w:rsid w:val="00781CD2"/>
    <w:rsid w:val="00781E8D"/>
    <w:rsid w:val="00782630"/>
    <w:rsid w:val="007827C0"/>
    <w:rsid w:val="007837DD"/>
    <w:rsid w:val="0078392D"/>
    <w:rsid w:val="0078428F"/>
    <w:rsid w:val="00785F75"/>
    <w:rsid w:val="0078614D"/>
    <w:rsid w:val="007864F3"/>
    <w:rsid w:val="0078650D"/>
    <w:rsid w:val="00786CA3"/>
    <w:rsid w:val="00787122"/>
    <w:rsid w:val="0078730D"/>
    <w:rsid w:val="00787DC9"/>
    <w:rsid w:val="007900BA"/>
    <w:rsid w:val="00790255"/>
    <w:rsid w:val="00791859"/>
    <w:rsid w:val="00791BF2"/>
    <w:rsid w:val="007929A6"/>
    <w:rsid w:val="0079450A"/>
    <w:rsid w:val="0079609F"/>
    <w:rsid w:val="007961DD"/>
    <w:rsid w:val="00796A99"/>
    <w:rsid w:val="00796EF5"/>
    <w:rsid w:val="00797272"/>
    <w:rsid w:val="0079769F"/>
    <w:rsid w:val="00797979"/>
    <w:rsid w:val="00797DC6"/>
    <w:rsid w:val="00797E84"/>
    <w:rsid w:val="007A3AD8"/>
    <w:rsid w:val="007A4F66"/>
    <w:rsid w:val="007A553B"/>
    <w:rsid w:val="007A5587"/>
    <w:rsid w:val="007A65D7"/>
    <w:rsid w:val="007A6A8C"/>
    <w:rsid w:val="007A7883"/>
    <w:rsid w:val="007B0D36"/>
    <w:rsid w:val="007B1243"/>
    <w:rsid w:val="007B26F4"/>
    <w:rsid w:val="007B2964"/>
    <w:rsid w:val="007B532F"/>
    <w:rsid w:val="007B57F2"/>
    <w:rsid w:val="007B5921"/>
    <w:rsid w:val="007B5BD0"/>
    <w:rsid w:val="007B74CE"/>
    <w:rsid w:val="007B7ED3"/>
    <w:rsid w:val="007C05DD"/>
    <w:rsid w:val="007C092E"/>
    <w:rsid w:val="007C0B96"/>
    <w:rsid w:val="007C1A02"/>
    <w:rsid w:val="007C1A05"/>
    <w:rsid w:val="007C23FF"/>
    <w:rsid w:val="007C370D"/>
    <w:rsid w:val="007C37EC"/>
    <w:rsid w:val="007C3A5A"/>
    <w:rsid w:val="007C3FA8"/>
    <w:rsid w:val="007C420A"/>
    <w:rsid w:val="007C4543"/>
    <w:rsid w:val="007C68AC"/>
    <w:rsid w:val="007C73C2"/>
    <w:rsid w:val="007C7461"/>
    <w:rsid w:val="007C7831"/>
    <w:rsid w:val="007C7C5A"/>
    <w:rsid w:val="007D05BB"/>
    <w:rsid w:val="007D163D"/>
    <w:rsid w:val="007D1E31"/>
    <w:rsid w:val="007D209F"/>
    <w:rsid w:val="007D27E3"/>
    <w:rsid w:val="007D2DC3"/>
    <w:rsid w:val="007D4238"/>
    <w:rsid w:val="007D49CB"/>
    <w:rsid w:val="007D4DC1"/>
    <w:rsid w:val="007D58D7"/>
    <w:rsid w:val="007D5ACC"/>
    <w:rsid w:val="007E0AD8"/>
    <w:rsid w:val="007E0E51"/>
    <w:rsid w:val="007E2691"/>
    <w:rsid w:val="007E29B3"/>
    <w:rsid w:val="007E2E9A"/>
    <w:rsid w:val="007E2F56"/>
    <w:rsid w:val="007E3C9B"/>
    <w:rsid w:val="007E49BA"/>
    <w:rsid w:val="007E54E2"/>
    <w:rsid w:val="007E5BD8"/>
    <w:rsid w:val="007E6706"/>
    <w:rsid w:val="007E7776"/>
    <w:rsid w:val="007E7BD1"/>
    <w:rsid w:val="007F012C"/>
    <w:rsid w:val="007F0F0C"/>
    <w:rsid w:val="007F1096"/>
    <w:rsid w:val="007F344D"/>
    <w:rsid w:val="007F4B30"/>
    <w:rsid w:val="007F4F74"/>
    <w:rsid w:val="007F5189"/>
    <w:rsid w:val="007F52D8"/>
    <w:rsid w:val="007F5701"/>
    <w:rsid w:val="007F5979"/>
    <w:rsid w:val="007F796E"/>
    <w:rsid w:val="0080085D"/>
    <w:rsid w:val="008009B0"/>
    <w:rsid w:val="0080157C"/>
    <w:rsid w:val="00801DFE"/>
    <w:rsid w:val="00802454"/>
    <w:rsid w:val="00803667"/>
    <w:rsid w:val="00803A59"/>
    <w:rsid w:val="00804625"/>
    <w:rsid w:val="00805982"/>
    <w:rsid w:val="00805A2A"/>
    <w:rsid w:val="00805BB4"/>
    <w:rsid w:val="00805EE4"/>
    <w:rsid w:val="008060A6"/>
    <w:rsid w:val="0080699A"/>
    <w:rsid w:val="00807DA4"/>
    <w:rsid w:val="00807FC1"/>
    <w:rsid w:val="00811466"/>
    <w:rsid w:val="0081218C"/>
    <w:rsid w:val="008123A9"/>
    <w:rsid w:val="008126D8"/>
    <w:rsid w:val="00813A39"/>
    <w:rsid w:val="00814BCC"/>
    <w:rsid w:val="00815389"/>
    <w:rsid w:val="008167C5"/>
    <w:rsid w:val="00816C7C"/>
    <w:rsid w:val="00816D5E"/>
    <w:rsid w:val="00816F69"/>
    <w:rsid w:val="0082104D"/>
    <w:rsid w:val="00821978"/>
    <w:rsid w:val="00821EC9"/>
    <w:rsid w:val="008224B0"/>
    <w:rsid w:val="00823470"/>
    <w:rsid w:val="0082373D"/>
    <w:rsid w:val="00823793"/>
    <w:rsid w:val="00823CF0"/>
    <w:rsid w:val="00824A7A"/>
    <w:rsid w:val="00825035"/>
    <w:rsid w:val="00825C16"/>
    <w:rsid w:val="00826B64"/>
    <w:rsid w:val="00826D46"/>
    <w:rsid w:val="0082709B"/>
    <w:rsid w:val="008271F8"/>
    <w:rsid w:val="0082758B"/>
    <w:rsid w:val="008312E5"/>
    <w:rsid w:val="0083227F"/>
    <w:rsid w:val="0083263D"/>
    <w:rsid w:val="008332FE"/>
    <w:rsid w:val="00833C1A"/>
    <w:rsid w:val="00833FDA"/>
    <w:rsid w:val="00834875"/>
    <w:rsid w:val="00834ABE"/>
    <w:rsid w:val="00834F33"/>
    <w:rsid w:val="008362CE"/>
    <w:rsid w:val="008362EC"/>
    <w:rsid w:val="00836ECC"/>
    <w:rsid w:val="00836F0A"/>
    <w:rsid w:val="00840A80"/>
    <w:rsid w:val="00840BEF"/>
    <w:rsid w:val="00840C77"/>
    <w:rsid w:val="00841D57"/>
    <w:rsid w:val="00842F0B"/>
    <w:rsid w:val="00843DB1"/>
    <w:rsid w:val="0084494B"/>
    <w:rsid w:val="00845CBF"/>
    <w:rsid w:val="00846596"/>
    <w:rsid w:val="0084675C"/>
    <w:rsid w:val="00846969"/>
    <w:rsid w:val="00846B20"/>
    <w:rsid w:val="00846D2C"/>
    <w:rsid w:val="00846E19"/>
    <w:rsid w:val="0084757F"/>
    <w:rsid w:val="0084775E"/>
    <w:rsid w:val="00847C5D"/>
    <w:rsid w:val="00850126"/>
    <w:rsid w:val="00850B3E"/>
    <w:rsid w:val="00850C28"/>
    <w:rsid w:val="008513FD"/>
    <w:rsid w:val="0085142E"/>
    <w:rsid w:val="00851DCD"/>
    <w:rsid w:val="00852BBA"/>
    <w:rsid w:val="00853A2E"/>
    <w:rsid w:val="00853D8E"/>
    <w:rsid w:val="00853FA4"/>
    <w:rsid w:val="0085450E"/>
    <w:rsid w:val="008545DB"/>
    <w:rsid w:val="00854763"/>
    <w:rsid w:val="0085480B"/>
    <w:rsid w:val="00854E14"/>
    <w:rsid w:val="0085593A"/>
    <w:rsid w:val="00855C74"/>
    <w:rsid w:val="00856698"/>
    <w:rsid w:val="0085684B"/>
    <w:rsid w:val="0085751E"/>
    <w:rsid w:val="008600E5"/>
    <w:rsid w:val="008604B9"/>
    <w:rsid w:val="00861245"/>
    <w:rsid w:val="00862698"/>
    <w:rsid w:val="00862B0C"/>
    <w:rsid w:val="0086313F"/>
    <w:rsid w:val="0086326C"/>
    <w:rsid w:val="008632BB"/>
    <w:rsid w:val="00863C2E"/>
    <w:rsid w:val="008645D0"/>
    <w:rsid w:val="008648C9"/>
    <w:rsid w:val="00865B80"/>
    <w:rsid w:val="00866E6A"/>
    <w:rsid w:val="008702A1"/>
    <w:rsid w:val="0087058A"/>
    <w:rsid w:val="00871439"/>
    <w:rsid w:val="0087187F"/>
    <w:rsid w:val="0087303E"/>
    <w:rsid w:val="00873973"/>
    <w:rsid w:val="00873FD4"/>
    <w:rsid w:val="00874502"/>
    <w:rsid w:val="00875F1D"/>
    <w:rsid w:val="008811EA"/>
    <w:rsid w:val="008821DA"/>
    <w:rsid w:val="00882C4C"/>
    <w:rsid w:val="0088318C"/>
    <w:rsid w:val="008839E1"/>
    <w:rsid w:val="00884017"/>
    <w:rsid w:val="008841F3"/>
    <w:rsid w:val="00884B42"/>
    <w:rsid w:val="00884EB2"/>
    <w:rsid w:val="0088567D"/>
    <w:rsid w:val="008858A8"/>
    <w:rsid w:val="00886A69"/>
    <w:rsid w:val="00887186"/>
    <w:rsid w:val="008908E5"/>
    <w:rsid w:val="00890AE1"/>
    <w:rsid w:val="008920C0"/>
    <w:rsid w:val="008921B7"/>
    <w:rsid w:val="008938E6"/>
    <w:rsid w:val="00893B57"/>
    <w:rsid w:val="00894425"/>
    <w:rsid w:val="00894CB3"/>
    <w:rsid w:val="00895B00"/>
    <w:rsid w:val="008961C1"/>
    <w:rsid w:val="00896F9B"/>
    <w:rsid w:val="00897BB9"/>
    <w:rsid w:val="00897F7E"/>
    <w:rsid w:val="008A0B98"/>
    <w:rsid w:val="008A32AF"/>
    <w:rsid w:val="008A3DAA"/>
    <w:rsid w:val="008A4189"/>
    <w:rsid w:val="008A4A97"/>
    <w:rsid w:val="008A5959"/>
    <w:rsid w:val="008A6FC9"/>
    <w:rsid w:val="008A7662"/>
    <w:rsid w:val="008A7C0A"/>
    <w:rsid w:val="008B042E"/>
    <w:rsid w:val="008B0A7D"/>
    <w:rsid w:val="008B1294"/>
    <w:rsid w:val="008B28A5"/>
    <w:rsid w:val="008B33BA"/>
    <w:rsid w:val="008B3C51"/>
    <w:rsid w:val="008B3DF3"/>
    <w:rsid w:val="008B49C0"/>
    <w:rsid w:val="008B5D4B"/>
    <w:rsid w:val="008B7485"/>
    <w:rsid w:val="008B76EE"/>
    <w:rsid w:val="008C03F4"/>
    <w:rsid w:val="008C0D4E"/>
    <w:rsid w:val="008C3082"/>
    <w:rsid w:val="008C33C6"/>
    <w:rsid w:val="008C36CC"/>
    <w:rsid w:val="008C3E30"/>
    <w:rsid w:val="008C45DC"/>
    <w:rsid w:val="008C4B83"/>
    <w:rsid w:val="008C6190"/>
    <w:rsid w:val="008C627C"/>
    <w:rsid w:val="008C759E"/>
    <w:rsid w:val="008D040A"/>
    <w:rsid w:val="008D21C7"/>
    <w:rsid w:val="008D22B7"/>
    <w:rsid w:val="008D24C0"/>
    <w:rsid w:val="008D3D6D"/>
    <w:rsid w:val="008D46D3"/>
    <w:rsid w:val="008D4A71"/>
    <w:rsid w:val="008D4A78"/>
    <w:rsid w:val="008D5B6E"/>
    <w:rsid w:val="008D5FA7"/>
    <w:rsid w:val="008D68D0"/>
    <w:rsid w:val="008D74DC"/>
    <w:rsid w:val="008D76F6"/>
    <w:rsid w:val="008E02B0"/>
    <w:rsid w:val="008E03DA"/>
    <w:rsid w:val="008E1433"/>
    <w:rsid w:val="008E15AA"/>
    <w:rsid w:val="008E1740"/>
    <w:rsid w:val="008E229B"/>
    <w:rsid w:val="008E29E0"/>
    <w:rsid w:val="008E3565"/>
    <w:rsid w:val="008E3945"/>
    <w:rsid w:val="008E4D2F"/>
    <w:rsid w:val="008E51E1"/>
    <w:rsid w:val="008E51F6"/>
    <w:rsid w:val="008E65EA"/>
    <w:rsid w:val="008E754A"/>
    <w:rsid w:val="008F0352"/>
    <w:rsid w:val="008F0BB7"/>
    <w:rsid w:val="008F0C8A"/>
    <w:rsid w:val="008F196F"/>
    <w:rsid w:val="008F2379"/>
    <w:rsid w:val="008F2A94"/>
    <w:rsid w:val="008F2AEC"/>
    <w:rsid w:val="008F2BF3"/>
    <w:rsid w:val="008F2FFB"/>
    <w:rsid w:val="008F3266"/>
    <w:rsid w:val="008F343F"/>
    <w:rsid w:val="008F3542"/>
    <w:rsid w:val="008F3933"/>
    <w:rsid w:val="008F39E9"/>
    <w:rsid w:val="008F3D59"/>
    <w:rsid w:val="008F451C"/>
    <w:rsid w:val="008F500E"/>
    <w:rsid w:val="008F53CA"/>
    <w:rsid w:val="008F5BB1"/>
    <w:rsid w:val="008F715B"/>
    <w:rsid w:val="008F7DC8"/>
    <w:rsid w:val="0090021C"/>
    <w:rsid w:val="00900E06"/>
    <w:rsid w:val="00901B1B"/>
    <w:rsid w:val="00902431"/>
    <w:rsid w:val="009025B8"/>
    <w:rsid w:val="00902AC9"/>
    <w:rsid w:val="00902BD6"/>
    <w:rsid w:val="00902CB6"/>
    <w:rsid w:val="0090327E"/>
    <w:rsid w:val="00906D57"/>
    <w:rsid w:val="009106F5"/>
    <w:rsid w:val="009107E2"/>
    <w:rsid w:val="009112B4"/>
    <w:rsid w:val="009119F8"/>
    <w:rsid w:val="00912B27"/>
    <w:rsid w:val="00913D73"/>
    <w:rsid w:val="00913E3E"/>
    <w:rsid w:val="00913EB8"/>
    <w:rsid w:val="00914DD5"/>
    <w:rsid w:val="00916303"/>
    <w:rsid w:val="0091708E"/>
    <w:rsid w:val="009206A9"/>
    <w:rsid w:val="00920EFE"/>
    <w:rsid w:val="009213CF"/>
    <w:rsid w:val="009213F7"/>
    <w:rsid w:val="00921FC4"/>
    <w:rsid w:val="009224A1"/>
    <w:rsid w:val="00922CEC"/>
    <w:rsid w:val="00922E26"/>
    <w:rsid w:val="0092354B"/>
    <w:rsid w:val="009239C6"/>
    <w:rsid w:val="00923B46"/>
    <w:rsid w:val="00923F7E"/>
    <w:rsid w:val="00924C40"/>
    <w:rsid w:val="00924ED2"/>
    <w:rsid w:val="00924F7B"/>
    <w:rsid w:val="009257F2"/>
    <w:rsid w:val="00925B5E"/>
    <w:rsid w:val="00926828"/>
    <w:rsid w:val="00927C15"/>
    <w:rsid w:val="00927D61"/>
    <w:rsid w:val="00927FFE"/>
    <w:rsid w:val="00932A2D"/>
    <w:rsid w:val="00932F62"/>
    <w:rsid w:val="009344FA"/>
    <w:rsid w:val="00937480"/>
    <w:rsid w:val="0093752A"/>
    <w:rsid w:val="00940BAF"/>
    <w:rsid w:val="00940DE8"/>
    <w:rsid w:val="009413B3"/>
    <w:rsid w:val="00941402"/>
    <w:rsid w:val="0094259B"/>
    <w:rsid w:val="00943A43"/>
    <w:rsid w:val="00943B00"/>
    <w:rsid w:val="00943C03"/>
    <w:rsid w:val="00943EFD"/>
    <w:rsid w:val="00944207"/>
    <w:rsid w:val="00945F77"/>
    <w:rsid w:val="0094637E"/>
    <w:rsid w:val="009464D8"/>
    <w:rsid w:val="0094668E"/>
    <w:rsid w:val="0094692F"/>
    <w:rsid w:val="00946947"/>
    <w:rsid w:val="00946BD3"/>
    <w:rsid w:val="00946CBD"/>
    <w:rsid w:val="00946EE7"/>
    <w:rsid w:val="0094737B"/>
    <w:rsid w:val="0095074C"/>
    <w:rsid w:val="009507F3"/>
    <w:rsid w:val="00950E55"/>
    <w:rsid w:val="00953278"/>
    <w:rsid w:val="009534F7"/>
    <w:rsid w:val="00953ED5"/>
    <w:rsid w:val="009547A3"/>
    <w:rsid w:val="009549DA"/>
    <w:rsid w:val="00955A19"/>
    <w:rsid w:val="009570FF"/>
    <w:rsid w:val="00957992"/>
    <w:rsid w:val="00957BAE"/>
    <w:rsid w:val="00957E23"/>
    <w:rsid w:val="00960E23"/>
    <w:rsid w:val="00961759"/>
    <w:rsid w:val="00961C94"/>
    <w:rsid w:val="009622F2"/>
    <w:rsid w:val="009628B3"/>
    <w:rsid w:val="00962A4D"/>
    <w:rsid w:val="00963941"/>
    <w:rsid w:val="00965266"/>
    <w:rsid w:val="00965D9C"/>
    <w:rsid w:val="00966FEB"/>
    <w:rsid w:val="0097072C"/>
    <w:rsid w:val="00971789"/>
    <w:rsid w:val="009728E0"/>
    <w:rsid w:val="00972C3F"/>
    <w:rsid w:val="00973448"/>
    <w:rsid w:val="009751AA"/>
    <w:rsid w:val="00975881"/>
    <w:rsid w:val="009760DF"/>
    <w:rsid w:val="00976513"/>
    <w:rsid w:val="00976B75"/>
    <w:rsid w:val="00976FD0"/>
    <w:rsid w:val="00980119"/>
    <w:rsid w:val="00980AFE"/>
    <w:rsid w:val="00980B09"/>
    <w:rsid w:val="00980BD7"/>
    <w:rsid w:val="00981A95"/>
    <w:rsid w:val="00981C48"/>
    <w:rsid w:val="00982B64"/>
    <w:rsid w:val="009833AB"/>
    <w:rsid w:val="0098352C"/>
    <w:rsid w:val="009840B8"/>
    <w:rsid w:val="00984162"/>
    <w:rsid w:val="00984EE8"/>
    <w:rsid w:val="00987DEA"/>
    <w:rsid w:val="00990B5A"/>
    <w:rsid w:val="00991190"/>
    <w:rsid w:val="00994A0E"/>
    <w:rsid w:val="00995F17"/>
    <w:rsid w:val="009968FE"/>
    <w:rsid w:val="00997221"/>
    <w:rsid w:val="009979A7"/>
    <w:rsid w:val="009A1528"/>
    <w:rsid w:val="009A1E97"/>
    <w:rsid w:val="009A25DA"/>
    <w:rsid w:val="009A2770"/>
    <w:rsid w:val="009A283B"/>
    <w:rsid w:val="009A2861"/>
    <w:rsid w:val="009A3131"/>
    <w:rsid w:val="009A3736"/>
    <w:rsid w:val="009A3BDB"/>
    <w:rsid w:val="009A4408"/>
    <w:rsid w:val="009A4545"/>
    <w:rsid w:val="009A474D"/>
    <w:rsid w:val="009A4C19"/>
    <w:rsid w:val="009A5913"/>
    <w:rsid w:val="009A5ED3"/>
    <w:rsid w:val="009A63A0"/>
    <w:rsid w:val="009A72E0"/>
    <w:rsid w:val="009A7DD8"/>
    <w:rsid w:val="009B07F0"/>
    <w:rsid w:val="009B0CBA"/>
    <w:rsid w:val="009B112D"/>
    <w:rsid w:val="009B33FD"/>
    <w:rsid w:val="009B3E59"/>
    <w:rsid w:val="009B4684"/>
    <w:rsid w:val="009B569E"/>
    <w:rsid w:val="009B5E55"/>
    <w:rsid w:val="009B6346"/>
    <w:rsid w:val="009B6347"/>
    <w:rsid w:val="009B74AC"/>
    <w:rsid w:val="009B7A49"/>
    <w:rsid w:val="009C0507"/>
    <w:rsid w:val="009C0972"/>
    <w:rsid w:val="009C1EE8"/>
    <w:rsid w:val="009C377D"/>
    <w:rsid w:val="009C4885"/>
    <w:rsid w:val="009C4F17"/>
    <w:rsid w:val="009C6C38"/>
    <w:rsid w:val="009D0298"/>
    <w:rsid w:val="009D053E"/>
    <w:rsid w:val="009D2C7D"/>
    <w:rsid w:val="009D3339"/>
    <w:rsid w:val="009D42F8"/>
    <w:rsid w:val="009D552A"/>
    <w:rsid w:val="009D57F2"/>
    <w:rsid w:val="009D5FD9"/>
    <w:rsid w:val="009D63E9"/>
    <w:rsid w:val="009D706E"/>
    <w:rsid w:val="009D7EC2"/>
    <w:rsid w:val="009D7FAE"/>
    <w:rsid w:val="009E081F"/>
    <w:rsid w:val="009E1741"/>
    <w:rsid w:val="009E1F56"/>
    <w:rsid w:val="009E2BCD"/>
    <w:rsid w:val="009E3B2E"/>
    <w:rsid w:val="009E3C72"/>
    <w:rsid w:val="009E3F7A"/>
    <w:rsid w:val="009E4542"/>
    <w:rsid w:val="009E4553"/>
    <w:rsid w:val="009E52CB"/>
    <w:rsid w:val="009E554B"/>
    <w:rsid w:val="009E589E"/>
    <w:rsid w:val="009E5D43"/>
    <w:rsid w:val="009E6DEB"/>
    <w:rsid w:val="009E7E5C"/>
    <w:rsid w:val="009F0BB4"/>
    <w:rsid w:val="009F1270"/>
    <w:rsid w:val="009F1339"/>
    <w:rsid w:val="009F1507"/>
    <w:rsid w:val="009F1929"/>
    <w:rsid w:val="009F2207"/>
    <w:rsid w:val="009F22E5"/>
    <w:rsid w:val="009F376A"/>
    <w:rsid w:val="009F3CB8"/>
    <w:rsid w:val="009F4034"/>
    <w:rsid w:val="009F50BD"/>
    <w:rsid w:val="009F65CB"/>
    <w:rsid w:val="009F70E9"/>
    <w:rsid w:val="009F725B"/>
    <w:rsid w:val="009F797E"/>
    <w:rsid w:val="00A0051C"/>
    <w:rsid w:val="00A01259"/>
    <w:rsid w:val="00A015DA"/>
    <w:rsid w:val="00A01D6F"/>
    <w:rsid w:val="00A03C67"/>
    <w:rsid w:val="00A043CD"/>
    <w:rsid w:val="00A0575E"/>
    <w:rsid w:val="00A0588B"/>
    <w:rsid w:val="00A0620F"/>
    <w:rsid w:val="00A07932"/>
    <w:rsid w:val="00A120AA"/>
    <w:rsid w:val="00A120D8"/>
    <w:rsid w:val="00A12F97"/>
    <w:rsid w:val="00A1363F"/>
    <w:rsid w:val="00A136F4"/>
    <w:rsid w:val="00A13BCE"/>
    <w:rsid w:val="00A1487D"/>
    <w:rsid w:val="00A14CB1"/>
    <w:rsid w:val="00A15385"/>
    <w:rsid w:val="00A15CD5"/>
    <w:rsid w:val="00A15D44"/>
    <w:rsid w:val="00A172D0"/>
    <w:rsid w:val="00A1731A"/>
    <w:rsid w:val="00A17745"/>
    <w:rsid w:val="00A17AAD"/>
    <w:rsid w:val="00A20C59"/>
    <w:rsid w:val="00A214E5"/>
    <w:rsid w:val="00A228A7"/>
    <w:rsid w:val="00A22E91"/>
    <w:rsid w:val="00A230C3"/>
    <w:rsid w:val="00A2371A"/>
    <w:rsid w:val="00A24312"/>
    <w:rsid w:val="00A248C8"/>
    <w:rsid w:val="00A25255"/>
    <w:rsid w:val="00A25F0F"/>
    <w:rsid w:val="00A26763"/>
    <w:rsid w:val="00A26B34"/>
    <w:rsid w:val="00A26D3B"/>
    <w:rsid w:val="00A273F4"/>
    <w:rsid w:val="00A27F44"/>
    <w:rsid w:val="00A30582"/>
    <w:rsid w:val="00A30D73"/>
    <w:rsid w:val="00A30E26"/>
    <w:rsid w:val="00A342DA"/>
    <w:rsid w:val="00A36480"/>
    <w:rsid w:val="00A3757E"/>
    <w:rsid w:val="00A37F7A"/>
    <w:rsid w:val="00A40A41"/>
    <w:rsid w:val="00A4213E"/>
    <w:rsid w:val="00A42DBF"/>
    <w:rsid w:val="00A42E5A"/>
    <w:rsid w:val="00A43105"/>
    <w:rsid w:val="00A440B1"/>
    <w:rsid w:val="00A4521A"/>
    <w:rsid w:val="00A45B54"/>
    <w:rsid w:val="00A467C6"/>
    <w:rsid w:val="00A476E3"/>
    <w:rsid w:val="00A505B6"/>
    <w:rsid w:val="00A52892"/>
    <w:rsid w:val="00A53758"/>
    <w:rsid w:val="00A54A33"/>
    <w:rsid w:val="00A56F2E"/>
    <w:rsid w:val="00A56FB4"/>
    <w:rsid w:val="00A57AD2"/>
    <w:rsid w:val="00A6099A"/>
    <w:rsid w:val="00A6237B"/>
    <w:rsid w:val="00A624E9"/>
    <w:rsid w:val="00A64DB3"/>
    <w:rsid w:val="00A65164"/>
    <w:rsid w:val="00A65ECF"/>
    <w:rsid w:val="00A66773"/>
    <w:rsid w:val="00A66A9E"/>
    <w:rsid w:val="00A67BE1"/>
    <w:rsid w:val="00A70419"/>
    <w:rsid w:val="00A70EE7"/>
    <w:rsid w:val="00A7185E"/>
    <w:rsid w:val="00A73C52"/>
    <w:rsid w:val="00A7644A"/>
    <w:rsid w:val="00A76A07"/>
    <w:rsid w:val="00A778BF"/>
    <w:rsid w:val="00A77960"/>
    <w:rsid w:val="00A800CD"/>
    <w:rsid w:val="00A812A5"/>
    <w:rsid w:val="00A81FF4"/>
    <w:rsid w:val="00A84E4F"/>
    <w:rsid w:val="00A854F3"/>
    <w:rsid w:val="00A85E13"/>
    <w:rsid w:val="00A85EAF"/>
    <w:rsid w:val="00A860F3"/>
    <w:rsid w:val="00A87392"/>
    <w:rsid w:val="00A9046C"/>
    <w:rsid w:val="00A91108"/>
    <w:rsid w:val="00A92046"/>
    <w:rsid w:val="00A923DA"/>
    <w:rsid w:val="00A9270A"/>
    <w:rsid w:val="00A94D08"/>
    <w:rsid w:val="00A9655F"/>
    <w:rsid w:val="00A97770"/>
    <w:rsid w:val="00A9778A"/>
    <w:rsid w:val="00AA4D37"/>
    <w:rsid w:val="00AA4E8B"/>
    <w:rsid w:val="00AA53AB"/>
    <w:rsid w:val="00AA5C88"/>
    <w:rsid w:val="00AA5FC8"/>
    <w:rsid w:val="00AA6335"/>
    <w:rsid w:val="00AA659E"/>
    <w:rsid w:val="00AA6737"/>
    <w:rsid w:val="00AA71B1"/>
    <w:rsid w:val="00AA77CA"/>
    <w:rsid w:val="00AA7CE1"/>
    <w:rsid w:val="00AB02EC"/>
    <w:rsid w:val="00AB050D"/>
    <w:rsid w:val="00AB06BE"/>
    <w:rsid w:val="00AB082D"/>
    <w:rsid w:val="00AB11D8"/>
    <w:rsid w:val="00AB16B0"/>
    <w:rsid w:val="00AB1C1B"/>
    <w:rsid w:val="00AB2BD1"/>
    <w:rsid w:val="00AB37F0"/>
    <w:rsid w:val="00AB3B5F"/>
    <w:rsid w:val="00AB3BE0"/>
    <w:rsid w:val="00AB4328"/>
    <w:rsid w:val="00AB4651"/>
    <w:rsid w:val="00AB4E2B"/>
    <w:rsid w:val="00AB51D9"/>
    <w:rsid w:val="00AB525F"/>
    <w:rsid w:val="00AB606F"/>
    <w:rsid w:val="00AC02B0"/>
    <w:rsid w:val="00AC2EC1"/>
    <w:rsid w:val="00AC339E"/>
    <w:rsid w:val="00AC46C9"/>
    <w:rsid w:val="00AC474F"/>
    <w:rsid w:val="00AC52C8"/>
    <w:rsid w:val="00AC607E"/>
    <w:rsid w:val="00AC62E4"/>
    <w:rsid w:val="00AC7AB8"/>
    <w:rsid w:val="00AD1387"/>
    <w:rsid w:val="00AD4374"/>
    <w:rsid w:val="00AD4D96"/>
    <w:rsid w:val="00AD4E16"/>
    <w:rsid w:val="00AD5108"/>
    <w:rsid w:val="00AD5D07"/>
    <w:rsid w:val="00AD72FA"/>
    <w:rsid w:val="00AD7ADB"/>
    <w:rsid w:val="00AE1D3B"/>
    <w:rsid w:val="00AE26AB"/>
    <w:rsid w:val="00AE3936"/>
    <w:rsid w:val="00AE42E8"/>
    <w:rsid w:val="00AE54A1"/>
    <w:rsid w:val="00AE59C5"/>
    <w:rsid w:val="00AE67D6"/>
    <w:rsid w:val="00AE6BC1"/>
    <w:rsid w:val="00AE6E26"/>
    <w:rsid w:val="00AE73B1"/>
    <w:rsid w:val="00AE78B1"/>
    <w:rsid w:val="00AF065F"/>
    <w:rsid w:val="00AF0C2E"/>
    <w:rsid w:val="00AF0F1D"/>
    <w:rsid w:val="00AF4A04"/>
    <w:rsid w:val="00AF4BA4"/>
    <w:rsid w:val="00AF4CA9"/>
    <w:rsid w:val="00AF50CD"/>
    <w:rsid w:val="00AF52DD"/>
    <w:rsid w:val="00AF5964"/>
    <w:rsid w:val="00AF7067"/>
    <w:rsid w:val="00AF75E7"/>
    <w:rsid w:val="00AF7B02"/>
    <w:rsid w:val="00B02C20"/>
    <w:rsid w:val="00B03357"/>
    <w:rsid w:val="00B03820"/>
    <w:rsid w:val="00B03FD1"/>
    <w:rsid w:val="00B05903"/>
    <w:rsid w:val="00B06236"/>
    <w:rsid w:val="00B06885"/>
    <w:rsid w:val="00B06D2B"/>
    <w:rsid w:val="00B071CD"/>
    <w:rsid w:val="00B077C1"/>
    <w:rsid w:val="00B07AF7"/>
    <w:rsid w:val="00B10030"/>
    <w:rsid w:val="00B107EA"/>
    <w:rsid w:val="00B10A19"/>
    <w:rsid w:val="00B11068"/>
    <w:rsid w:val="00B123D2"/>
    <w:rsid w:val="00B12A38"/>
    <w:rsid w:val="00B13039"/>
    <w:rsid w:val="00B13332"/>
    <w:rsid w:val="00B13E6D"/>
    <w:rsid w:val="00B13ECD"/>
    <w:rsid w:val="00B145A0"/>
    <w:rsid w:val="00B14A6A"/>
    <w:rsid w:val="00B1501C"/>
    <w:rsid w:val="00B15236"/>
    <w:rsid w:val="00B163F8"/>
    <w:rsid w:val="00B16B8B"/>
    <w:rsid w:val="00B1798F"/>
    <w:rsid w:val="00B17DD7"/>
    <w:rsid w:val="00B205F2"/>
    <w:rsid w:val="00B21015"/>
    <w:rsid w:val="00B210B5"/>
    <w:rsid w:val="00B21122"/>
    <w:rsid w:val="00B2236B"/>
    <w:rsid w:val="00B227E9"/>
    <w:rsid w:val="00B234B8"/>
    <w:rsid w:val="00B240EA"/>
    <w:rsid w:val="00B2436E"/>
    <w:rsid w:val="00B258C2"/>
    <w:rsid w:val="00B266F3"/>
    <w:rsid w:val="00B27F53"/>
    <w:rsid w:val="00B27FA7"/>
    <w:rsid w:val="00B30F4E"/>
    <w:rsid w:val="00B314CD"/>
    <w:rsid w:val="00B320E6"/>
    <w:rsid w:val="00B326A8"/>
    <w:rsid w:val="00B343C9"/>
    <w:rsid w:val="00B35172"/>
    <w:rsid w:val="00B35BD9"/>
    <w:rsid w:val="00B40155"/>
    <w:rsid w:val="00B403FC"/>
    <w:rsid w:val="00B40772"/>
    <w:rsid w:val="00B40B85"/>
    <w:rsid w:val="00B41C66"/>
    <w:rsid w:val="00B4200E"/>
    <w:rsid w:val="00B43069"/>
    <w:rsid w:val="00B43963"/>
    <w:rsid w:val="00B43AD6"/>
    <w:rsid w:val="00B44105"/>
    <w:rsid w:val="00B44A0B"/>
    <w:rsid w:val="00B467DC"/>
    <w:rsid w:val="00B47FAB"/>
    <w:rsid w:val="00B5014B"/>
    <w:rsid w:val="00B502A4"/>
    <w:rsid w:val="00B50EDD"/>
    <w:rsid w:val="00B50F35"/>
    <w:rsid w:val="00B520DE"/>
    <w:rsid w:val="00B5249E"/>
    <w:rsid w:val="00B5409E"/>
    <w:rsid w:val="00B54179"/>
    <w:rsid w:val="00B54553"/>
    <w:rsid w:val="00B54666"/>
    <w:rsid w:val="00B54690"/>
    <w:rsid w:val="00B5472E"/>
    <w:rsid w:val="00B55305"/>
    <w:rsid w:val="00B5546A"/>
    <w:rsid w:val="00B55E04"/>
    <w:rsid w:val="00B56056"/>
    <w:rsid w:val="00B563BB"/>
    <w:rsid w:val="00B563E1"/>
    <w:rsid w:val="00B57927"/>
    <w:rsid w:val="00B57B70"/>
    <w:rsid w:val="00B57F48"/>
    <w:rsid w:val="00B61280"/>
    <w:rsid w:val="00B61E12"/>
    <w:rsid w:val="00B639AB"/>
    <w:rsid w:val="00B64056"/>
    <w:rsid w:val="00B64B97"/>
    <w:rsid w:val="00B65241"/>
    <w:rsid w:val="00B653A6"/>
    <w:rsid w:val="00B661BF"/>
    <w:rsid w:val="00B66594"/>
    <w:rsid w:val="00B66DF4"/>
    <w:rsid w:val="00B705C2"/>
    <w:rsid w:val="00B70B11"/>
    <w:rsid w:val="00B70CE7"/>
    <w:rsid w:val="00B71D62"/>
    <w:rsid w:val="00B72B0B"/>
    <w:rsid w:val="00B73310"/>
    <w:rsid w:val="00B73B45"/>
    <w:rsid w:val="00B741A9"/>
    <w:rsid w:val="00B74431"/>
    <w:rsid w:val="00B748D8"/>
    <w:rsid w:val="00B75167"/>
    <w:rsid w:val="00B758B0"/>
    <w:rsid w:val="00B76223"/>
    <w:rsid w:val="00B76660"/>
    <w:rsid w:val="00B77D8F"/>
    <w:rsid w:val="00B80BD3"/>
    <w:rsid w:val="00B80E80"/>
    <w:rsid w:val="00B81893"/>
    <w:rsid w:val="00B81D0A"/>
    <w:rsid w:val="00B82270"/>
    <w:rsid w:val="00B84115"/>
    <w:rsid w:val="00B84570"/>
    <w:rsid w:val="00B85D4E"/>
    <w:rsid w:val="00B86F0B"/>
    <w:rsid w:val="00B87EA3"/>
    <w:rsid w:val="00B90186"/>
    <w:rsid w:val="00B904A4"/>
    <w:rsid w:val="00B907BE"/>
    <w:rsid w:val="00B90AC2"/>
    <w:rsid w:val="00B92891"/>
    <w:rsid w:val="00B945E9"/>
    <w:rsid w:val="00B94901"/>
    <w:rsid w:val="00B94C1B"/>
    <w:rsid w:val="00B94ECF"/>
    <w:rsid w:val="00B952DB"/>
    <w:rsid w:val="00BA06B9"/>
    <w:rsid w:val="00BA142B"/>
    <w:rsid w:val="00BA1D9E"/>
    <w:rsid w:val="00BA1E8B"/>
    <w:rsid w:val="00BA2410"/>
    <w:rsid w:val="00BA2797"/>
    <w:rsid w:val="00BA2DB1"/>
    <w:rsid w:val="00BA31B8"/>
    <w:rsid w:val="00BA37D1"/>
    <w:rsid w:val="00BA4913"/>
    <w:rsid w:val="00BA534F"/>
    <w:rsid w:val="00BA58B5"/>
    <w:rsid w:val="00BA5E6C"/>
    <w:rsid w:val="00BA6318"/>
    <w:rsid w:val="00BA6CF5"/>
    <w:rsid w:val="00BA7F3F"/>
    <w:rsid w:val="00BB0253"/>
    <w:rsid w:val="00BB21C2"/>
    <w:rsid w:val="00BB233B"/>
    <w:rsid w:val="00BB335B"/>
    <w:rsid w:val="00BB345E"/>
    <w:rsid w:val="00BB5D5E"/>
    <w:rsid w:val="00BB688D"/>
    <w:rsid w:val="00BB68C4"/>
    <w:rsid w:val="00BB7480"/>
    <w:rsid w:val="00BB7DC1"/>
    <w:rsid w:val="00BB7EB9"/>
    <w:rsid w:val="00BC026E"/>
    <w:rsid w:val="00BC03F0"/>
    <w:rsid w:val="00BC0FAA"/>
    <w:rsid w:val="00BC1B04"/>
    <w:rsid w:val="00BC1DC7"/>
    <w:rsid w:val="00BC24A3"/>
    <w:rsid w:val="00BC32C4"/>
    <w:rsid w:val="00BC5799"/>
    <w:rsid w:val="00BC5FC5"/>
    <w:rsid w:val="00BC7796"/>
    <w:rsid w:val="00BD21F0"/>
    <w:rsid w:val="00BD2D9D"/>
    <w:rsid w:val="00BD4021"/>
    <w:rsid w:val="00BD4225"/>
    <w:rsid w:val="00BD5229"/>
    <w:rsid w:val="00BD6EB4"/>
    <w:rsid w:val="00BD71BC"/>
    <w:rsid w:val="00BD7BF3"/>
    <w:rsid w:val="00BD7EA0"/>
    <w:rsid w:val="00BE0169"/>
    <w:rsid w:val="00BE0D37"/>
    <w:rsid w:val="00BE0E8F"/>
    <w:rsid w:val="00BE1A7A"/>
    <w:rsid w:val="00BE2C9C"/>
    <w:rsid w:val="00BE2F2F"/>
    <w:rsid w:val="00BE453A"/>
    <w:rsid w:val="00BE52FD"/>
    <w:rsid w:val="00BE56BC"/>
    <w:rsid w:val="00BE68E9"/>
    <w:rsid w:val="00BE712F"/>
    <w:rsid w:val="00BE743A"/>
    <w:rsid w:val="00BF0680"/>
    <w:rsid w:val="00BF096E"/>
    <w:rsid w:val="00BF0CDB"/>
    <w:rsid w:val="00BF2389"/>
    <w:rsid w:val="00BF32A1"/>
    <w:rsid w:val="00BF4A54"/>
    <w:rsid w:val="00BF6D13"/>
    <w:rsid w:val="00BF75D6"/>
    <w:rsid w:val="00BF76E4"/>
    <w:rsid w:val="00BF7939"/>
    <w:rsid w:val="00C00736"/>
    <w:rsid w:val="00C012CA"/>
    <w:rsid w:val="00C020B8"/>
    <w:rsid w:val="00C021A6"/>
    <w:rsid w:val="00C035B8"/>
    <w:rsid w:val="00C03937"/>
    <w:rsid w:val="00C03B4C"/>
    <w:rsid w:val="00C04185"/>
    <w:rsid w:val="00C05BBF"/>
    <w:rsid w:val="00C05F93"/>
    <w:rsid w:val="00C07703"/>
    <w:rsid w:val="00C07BC5"/>
    <w:rsid w:val="00C106E6"/>
    <w:rsid w:val="00C108E6"/>
    <w:rsid w:val="00C12AE0"/>
    <w:rsid w:val="00C13341"/>
    <w:rsid w:val="00C13C1C"/>
    <w:rsid w:val="00C1496F"/>
    <w:rsid w:val="00C14C78"/>
    <w:rsid w:val="00C16907"/>
    <w:rsid w:val="00C179CF"/>
    <w:rsid w:val="00C20B53"/>
    <w:rsid w:val="00C2192E"/>
    <w:rsid w:val="00C22761"/>
    <w:rsid w:val="00C22ABE"/>
    <w:rsid w:val="00C2300C"/>
    <w:rsid w:val="00C24A2F"/>
    <w:rsid w:val="00C24D68"/>
    <w:rsid w:val="00C2594D"/>
    <w:rsid w:val="00C26549"/>
    <w:rsid w:val="00C26D3B"/>
    <w:rsid w:val="00C27163"/>
    <w:rsid w:val="00C271D9"/>
    <w:rsid w:val="00C27862"/>
    <w:rsid w:val="00C303C8"/>
    <w:rsid w:val="00C30C2D"/>
    <w:rsid w:val="00C30C93"/>
    <w:rsid w:val="00C31644"/>
    <w:rsid w:val="00C325F3"/>
    <w:rsid w:val="00C333D6"/>
    <w:rsid w:val="00C342F4"/>
    <w:rsid w:val="00C344EA"/>
    <w:rsid w:val="00C3568F"/>
    <w:rsid w:val="00C357ED"/>
    <w:rsid w:val="00C376F1"/>
    <w:rsid w:val="00C4049D"/>
    <w:rsid w:val="00C41884"/>
    <w:rsid w:val="00C42CC0"/>
    <w:rsid w:val="00C43953"/>
    <w:rsid w:val="00C47FD3"/>
    <w:rsid w:val="00C507BF"/>
    <w:rsid w:val="00C50DB0"/>
    <w:rsid w:val="00C538CB"/>
    <w:rsid w:val="00C5439B"/>
    <w:rsid w:val="00C5455B"/>
    <w:rsid w:val="00C54565"/>
    <w:rsid w:val="00C55144"/>
    <w:rsid w:val="00C56AB2"/>
    <w:rsid w:val="00C56FD1"/>
    <w:rsid w:val="00C608A5"/>
    <w:rsid w:val="00C60AB5"/>
    <w:rsid w:val="00C62378"/>
    <w:rsid w:val="00C63B6C"/>
    <w:rsid w:val="00C63CCB"/>
    <w:rsid w:val="00C64A66"/>
    <w:rsid w:val="00C65084"/>
    <w:rsid w:val="00C65843"/>
    <w:rsid w:val="00C6749A"/>
    <w:rsid w:val="00C7178A"/>
    <w:rsid w:val="00C7189E"/>
    <w:rsid w:val="00C71A03"/>
    <w:rsid w:val="00C7219E"/>
    <w:rsid w:val="00C73015"/>
    <w:rsid w:val="00C7336E"/>
    <w:rsid w:val="00C73F47"/>
    <w:rsid w:val="00C74167"/>
    <w:rsid w:val="00C742C3"/>
    <w:rsid w:val="00C746D5"/>
    <w:rsid w:val="00C747C1"/>
    <w:rsid w:val="00C74EDC"/>
    <w:rsid w:val="00C75E62"/>
    <w:rsid w:val="00C7662F"/>
    <w:rsid w:val="00C7799C"/>
    <w:rsid w:val="00C77EB8"/>
    <w:rsid w:val="00C801BC"/>
    <w:rsid w:val="00C81676"/>
    <w:rsid w:val="00C81B4D"/>
    <w:rsid w:val="00C84DC5"/>
    <w:rsid w:val="00C84E1F"/>
    <w:rsid w:val="00C8520F"/>
    <w:rsid w:val="00C856D6"/>
    <w:rsid w:val="00C85CBE"/>
    <w:rsid w:val="00C869E6"/>
    <w:rsid w:val="00C86FFE"/>
    <w:rsid w:val="00C90DEE"/>
    <w:rsid w:val="00C911B5"/>
    <w:rsid w:val="00C91843"/>
    <w:rsid w:val="00C923CD"/>
    <w:rsid w:val="00C93DBB"/>
    <w:rsid w:val="00C944A1"/>
    <w:rsid w:val="00C94591"/>
    <w:rsid w:val="00C948BA"/>
    <w:rsid w:val="00C94A8D"/>
    <w:rsid w:val="00C94D72"/>
    <w:rsid w:val="00C9515E"/>
    <w:rsid w:val="00C951A5"/>
    <w:rsid w:val="00C9548A"/>
    <w:rsid w:val="00C956B1"/>
    <w:rsid w:val="00C96CF0"/>
    <w:rsid w:val="00C9720B"/>
    <w:rsid w:val="00C979F7"/>
    <w:rsid w:val="00C97B30"/>
    <w:rsid w:val="00C97F68"/>
    <w:rsid w:val="00CA100D"/>
    <w:rsid w:val="00CA11D6"/>
    <w:rsid w:val="00CA17F0"/>
    <w:rsid w:val="00CA1C12"/>
    <w:rsid w:val="00CA29DD"/>
    <w:rsid w:val="00CA30C1"/>
    <w:rsid w:val="00CA3A73"/>
    <w:rsid w:val="00CA3A77"/>
    <w:rsid w:val="00CA3D3E"/>
    <w:rsid w:val="00CA486D"/>
    <w:rsid w:val="00CA55A3"/>
    <w:rsid w:val="00CA6E1E"/>
    <w:rsid w:val="00CA7862"/>
    <w:rsid w:val="00CB049A"/>
    <w:rsid w:val="00CB0939"/>
    <w:rsid w:val="00CB1998"/>
    <w:rsid w:val="00CB1BA9"/>
    <w:rsid w:val="00CB30D7"/>
    <w:rsid w:val="00CB3421"/>
    <w:rsid w:val="00CB37B1"/>
    <w:rsid w:val="00CB386F"/>
    <w:rsid w:val="00CB3A62"/>
    <w:rsid w:val="00CB3F21"/>
    <w:rsid w:val="00CB3F89"/>
    <w:rsid w:val="00CB3FF8"/>
    <w:rsid w:val="00CB4ACD"/>
    <w:rsid w:val="00CB5545"/>
    <w:rsid w:val="00CB7092"/>
    <w:rsid w:val="00CB73EE"/>
    <w:rsid w:val="00CB7881"/>
    <w:rsid w:val="00CB7EA4"/>
    <w:rsid w:val="00CC01C1"/>
    <w:rsid w:val="00CC02C8"/>
    <w:rsid w:val="00CC1187"/>
    <w:rsid w:val="00CC1579"/>
    <w:rsid w:val="00CC3915"/>
    <w:rsid w:val="00CC4042"/>
    <w:rsid w:val="00CC6C12"/>
    <w:rsid w:val="00CD0273"/>
    <w:rsid w:val="00CD0598"/>
    <w:rsid w:val="00CD05C9"/>
    <w:rsid w:val="00CD0C0B"/>
    <w:rsid w:val="00CD0F23"/>
    <w:rsid w:val="00CD395C"/>
    <w:rsid w:val="00CD4401"/>
    <w:rsid w:val="00CD62E6"/>
    <w:rsid w:val="00CD645E"/>
    <w:rsid w:val="00CD65D5"/>
    <w:rsid w:val="00CD6829"/>
    <w:rsid w:val="00CD6DAB"/>
    <w:rsid w:val="00CD720A"/>
    <w:rsid w:val="00CE0122"/>
    <w:rsid w:val="00CE14FB"/>
    <w:rsid w:val="00CE39A5"/>
    <w:rsid w:val="00CE5679"/>
    <w:rsid w:val="00CE6446"/>
    <w:rsid w:val="00CE6744"/>
    <w:rsid w:val="00CE7E36"/>
    <w:rsid w:val="00CF05B5"/>
    <w:rsid w:val="00CF094A"/>
    <w:rsid w:val="00CF1063"/>
    <w:rsid w:val="00CF3CEE"/>
    <w:rsid w:val="00CF400C"/>
    <w:rsid w:val="00CF568C"/>
    <w:rsid w:val="00CF56A6"/>
    <w:rsid w:val="00CF5893"/>
    <w:rsid w:val="00CF5E70"/>
    <w:rsid w:val="00CF6952"/>
    <w:rsid w:val="00CF6DA2"/>
    <w:rsid w:val="00CF7005"/>
    <w:rsid w:val="00D0083E"/>
    <w:rsid w:val="00D036DA"/>
    <w:rsid w:val="00D037EB"/>
    <w:rsid w:val="00D0384D"/>
    <w:rsid w:val="00D04050"/>
    <w:rsid w:val="00D04112"/>
    <w:rsid w:val="00D053C6"/>
    <w:rsid w:val="00D06662"/>
    <w:rsid w:val="00D06BD8"/>
    <w:rsid w:val="00D06C82"/>
    <w:rsid w:val="00D1000B"/>
    <w:rsid w:val="00D1023D"/>
    <w:rsid w:val="00D1039E"/>
    <w:rsid w:val="00D123F4"/>
    <w:rsid w:val="00D12A65"/>
    <w:rsid w:val="00D12D0E"/>
    <w:rsid w:val="00D12D88"/>
    <w:rsid w:val="00D13B6D"/>
    <w:rsid w:val="00D13D57"/>
    <w:rsid w:val="00D143E9"/>
    <w:rsid w:val="00D14C0D"/>
    <w:rsid w:val="00D153D2"/>
    <w:rsid w:val="00D16964"/>
    <w:rsid w:val="00D169BE"/>
    <w:rsid w:val="00D172A3"/>
    <w:rsid w:val="00D20004"/>
    <w:rsid w:val="00D20C21"/>
    <w:rsid w:val="00D20C6C"/>
    <w:rsid w:val="00D213F5"/>
    <w:rsid w:val="00D21FD0"/>
    <w:rsid w:val="00D22984"/>
    <w:rsid w:val="00D22B0B"/>
    <w:rsid w:val="00D22B89"/>
    <w:rsid w:val="00D237B5"/>
    <w:rsid w:val="00D24268"/>
    <w:rsid w:val="00D2435E"/>
    <w:rsid w:val="00D24B95"/>
    <w:rsid w:val="00D25175"/>
    <w:rsid w:val="00D25D4F"/>
    <w:rsid w:val="00D26BA4"/>
    <w:rsid w:val="00D27240"/>
    <w:rsid w:val="00D2787E"/>
    <w:rsid w:val="00D30123"/>
    <w:rsid w:val="00D30439"/>
    <w:rsid w:val="00D3164E"/>
    <w:rsid w:val="00D3297E"/>
    <w:rsid w:val="00D329C7"/>
    <w:rsid w:val="00D32CAA"/>
    <w:rsid w:val="00D3337D"/>
    <w:rsid w:val="00D334ED"/>
    <w:rsid w:val="00D33EED"/>
    <w:rsid w:val="00D34211"/>
    <w:rsid w:val="00D345B3"/>
    <w:rsid w:val="00D35F30"/>
    <w:rsid w:val="00D363A3"/>
    <w:rsid w:val="00D37921"/>
    <w:rsid w:val="00D41166"/>
    <w:rsid w:val="00D412B3"/>
    <w:rsid w:val="00D426BD"/>
    <w:rsid w:val="00D42F5C"/>
    <w:rsid w:val="00D43233"/>
    <w:rsid w:val="00D43BB3"/>
    <w:rsid w:val="00D44DCD"/>
    <w:rsid w:val="00D44E52"/>
    <w:rsid w:val="00D46276"/>
    <w:rsid w:val="00D46A7D"/>
    <w:rsid w:val="00D5132B"/>
    <w:rsid w:val="00D5158B"/>
    <w:rsid w:val="00D51772"/>
    <w:rsid w:val="00D52A3F"/>
    <w:rsid w:val="00D52B5D"/>
    <w:rsid w:val="00D52E62"/>
    <w:rsid w:val="00D56503"/>
    <w:rsid w:val="00D61412"/>
    <w:rsid w:val="00D62CFE"/>
    <w:rsid w:val="00D62DA3"/>
    <w:rsid w:val="00D62E1D"/>
    <w:rsid w:val="00D63D4A"/>
    <w:rsid w:val="00D64395"/>
    <w:rsid w:val="00D64B03"/>
    <w:rsid w:val="00D65E7D"/>
    <w:rsid w:val="00D668AF"/>
    <w:rsid w:val="00D67343"/>
    <w:rsid w:val="00D67396"/>
    <w:rsid w:val="00D6741E"/>
    <w:rsid w:val="00D703CD"/>
    <w:rsid w:val="00D7395B"/>
    <w:rsid w:val="00D73C47"/>
    <w:rsid w:val="00D74A72"/>
    <w:rsid w:val="00D75FCA"/>
    <w:rsid w:val="00D76CEE"/>
    <w:rsid w:val="00D76CF0"/>
    <w:rsid w:val="00D77669"/>
    <w:rsid w:val="00D77816"/>
    <w:rsid w:val="00D81484"/>
    <w:rsid w:val="00D81B50"/>
    <w:rsid w:val="00D81DB4"/>
    <w:rsid w:val="00D820A7"/>
    <w:rsid w:val="00D822F5"/>
    <w:rsid w:val="00D82FE3"/>
    <w:rsid w:val="00D83A43"/>
    <w:rsid w:val="00D84CA4"/>
    <w:rsid w:val="00D85546"/>
    <w:rsid w:val="00D867EF"/>
    <w:rsid w:val="00D86F01"/>
    <w:rsid w:val="00D90F6E"/>
    <w:rsid w:val="00D912AE"/>
    <w:rsid w:val="00D916AF"/>
    <w:rsid w:val="00D921FF"/>
    <w:rsid w:val="00D9244A"/>
    <w:rsid w:val="00D92552"/>
    <w:rsid w:val="00D92935"/>
    <w:rsid w:val="00D92A6C"/>
    <w:rsid w:val="00D93DD0"/>
    <w:rsid w:val="00D953B8"/>
    <w:rsid w:val="00D95920"/>
    <w:rsid w:val="00D96132"/>
    <w:rsid w:val="00D9662D"/>
    <w:rsid w:val="00D96AF4"/>
    <w:rsid w:val="00D976DC"/>
    <w:rsid w:val="00DA026C"/>
    <w:rsid w:val="00DA18C3"/>
    <w:rsid w:val="00DA383A"/>
    <w:rsid w:val="00DA54D3"/>
    <w:rsid w:val="00DA5575"/>
    <w:rsid w:val="00DA5EE2"/>
    <w:rsid w:val="00DA6DAF"/>
    <w:rsid w:val="00DA7565"/>
    <w:rsid w:val="00DA7703"/>
    <w:rsid w:val="00DA79E7"/>
    <w:rsid w:val="00DA7C9B"/>
    <w:rsid w:val="00DB0DAA"/>
    <w:rsid w:val="00DB1C7C"/>
    <w:rsid w:val="00DB3483"/>
    <w:rsid w:val="00DB39EA"/>
    <w:rsid w:val="00DB48E6"/>
    <w:rsid w:val="00DB68A4"/>
    <w:rsid w:val="00DB7386"/>
    <w:rsid w:val="00DB7D4E"/>
    <w:rsid w:val="00DC0691"/>
    <w:rsid w:val="00DC0D64"/>
    <w:rsid w:val="00DC0E92"/>
    <w:rsid w:val="00DC18F1"/>
    <w:rsid w:val="00DC2050"/>
    <w:rsid w:val="00DC2F5E"/>
    <w:rsid w:val="00DC3C75"/>
    <w:rsid w:val="00DC3DE7"/>
    <w:rsid w:val="00DC5423"/>
    <w:rsid w:val="00DC5458"/>
    <w:rsid w:val="00DC5736"/>
    <w:rsid w:val="00DC5B34"/>
    <w:rsid w:val="00DC5EE7"/>
    <w:rsid w:val="00DC6896"/>
    <w:rsid w:val="00DC70B3"/>
    <w:rsid w:val="00DC77F9"/>
    <w:rsid w:val="00DD0D56"/>
    <w:rsid w:val="00DD1472"/>
    <w:rsid w:val="00DD2307"/>
    <w:rsid w:val="00DD5FCE"/>
    <w:rsid w:val="00DD607F"/>
    <w:rsid w:val="00DD6975"/>
    <w:rsid w:val="00DD7867"/>
    <w:rsid w:val="00DE1E5C"/>
    <w:rsid w:val="00DE3A0E"/>
    <w:rsid w:val="00DE4253"/>
    <w:rsid w:val="00DE50F5"/>
    <w:rsid w:val="00DE52B5"/>
    <w:rsid w:val="00DE69FA"/>
    <w:rsid w:val="00DE717F"/>
    <w:rsid w:val="00DE7CB8"/>
    <w:rsid w:val="00DF01D4"/>
    <w:rsid w:val="00DF0635"/>
    <w:rsid w:val="00DF1403"/>
    <w:rsid w:val="00DF18AA"/>
    <w:rsid w:val="00DF300D"/>
    <w:rsid w:val="00DF3459"/>
    <w:rsid w:val="00DF3B58"/>
    <w:rsid w:val="00DF5D1D"/>
    <w:rsid w:val="00DF6558"/>
    <w:rsid w:val="00DF6D31"/>
    <w:rsid w:val="00DF7D38"/>
    <w:rsid w:val="00E006A6"/>
    <w:rsid w:val="00E008E2"/>
    <w:rsid w:val="00E01375"/>
    <w:rsid w:val="00E01AF4"/>
    <w:rsid w:val="00E01D63"/>
    <w:rsid w:val="00E01F17"/>
    <w:rsid w:val="00E02CB0"/>
    <w:rsid w:val="00E04D9C"/>
    <w:rsid w:val="00E04DB8"/>
    <w:rsid w:val="00E05215"/>
    <w:rsid w:val="00E05FDC"/>
    <w:rsid w:val="00E06B16"/>
    <w:rsid w:val="00E10136"/>
    <w:rsid w:val="00E1109B"/>
    <w:rsid w:val="00E14918"/>
    <w:rsid w:val="00E14F70"/>
    <w:rsid w:val="00E15EE5"/>
    <w:rsid w:val="00E167F0"/>
    <w:rsid w:val="00E17AB1"/>
    <w:rsid w:val="00E17B2F"/>
    <w:rsid w:val="00E2031B"/>
    <w:rsid w:val="00E20F98"/>
    <w:rsid w:val="00E229C8"/>
    <w:rsid w:val="00E23255"/>
    <w:rsid w:val="00E2330D"/>
    <w:rsid w:val="00E23829"/>
    <w:rsid w:val="00E2427F"/>
    <w:rsid w:val="00E257B2"/>
    <w:rsid w:val="00E25947"/>
    <w:rsid w:val="00E25DFD"/>
    <w:rsid w:val="00E26433"/>
    <w:rsid w:val="00E26457"/>
    <w:rsid w:val="00E26A40"/>
    <w:rsid w:val="00E26A78"/>
    <w:rsid w:val="00E270A9"/>
    <w:rsid w:val="00E2772A"/>
    <w:rsid w:val="00E30111"/>
    <w:rsid w:val="00E30F19"/>
    <w:rsid w:val="00E315BE"/>
    <w:rsid w:val="00E32085"/>
    <w:rsid w:val="00E32BEA"/>
    <w:rsid w:val="00E32F9D"/>
    <w:rsid w:val="00E3345F"/>
    <w:rsid w:val="00E33CBC"/>
    <w:rsid w:val="00E343C2"/>
    <w:rsid w:val="00E346CC"/>
    <w:rsid w:val="00E35F0B"/>
    <w:rsid w:val="00E37501"/>
    <w:rsid w:val="00E378C1"/>
    <w:rsid w:val="00E400AE"/>
    <w:rsid w:val="00E40BE3"/>
    <w:rsid w:val="00E41C9A"/>
    <w:rsid w:val="00E41D82"/>
    <w:rsid w:val="00E44065"/>
    <w:rsid w:val="00E44A3A"/>
    <w:rsid w:val="00E44DC4"/>
    <w:rsid w:val="00E46132"/>
    <w:rsid w:val="00E47325"/>
    <w:rsid w:val="00E476A7"/>
    <w:rsid w:val="00E5083F"/>
    <w:rsid w:val="00E5085E"/>
    <w:rsid w:val="00E50DFE"/>
    <w:rsid w:val="00E52B58"/>
    <w:rsid w:val="00E53CDD"/>
    <w:rsid w:val="00E55243"/>
    <w:rsid w:val="00E55343"/>
    <w:rsid w:val="00E5555C"/>
    <w:rsid w:val="00E5561E"/>
    <w:rsid w:val="00E55CA1"/>
    <w:rsid w:val="00E55E04"/>
    <w:rsid w:val="00E56997"/>
    <w:rsid w:val="00E56C28"/>
    <w:rsid w:val="00E57FCD"/>
    <w:rsid w:val="00E60A26"/>
    <w:rsid w:val="00E60D3C"/>
    <w:rsid w:val="00E6139A"/>
    <w:rsid w:val="00E630E0"/>
    <w:rsid w:val="00E65318"/>
    <w:rsid w:val="00E66C87"/>
    <w:rsid w:val="00E67895"/>
    <w:rsid w:val="00E67ACE"/>
    <w:rsid w:val="00E67D50"/>
    <w:rsid w:val="00E7003F"/>
    <w:rsid w:val="00E72244"/>
    <w:rsid w:val="00E72472"/>
    <w:rsid w:val="00E7280D"/>
    <w:rsid w:val="00E7427B"/>
    <w:rsid w:val="00E74880"/>
    <w:rsid w:val="00E756C9"/>
    <w:rsid w:val="00E76E80"/>
    <w:rsid w:val="00E80CFC"/>
    <w:rsid w:val="00E810F1"/>
    <w:rsid w:val="00E82169"/>
    <w:rsid w:val="00E827B1"/>
    <w:rsid w:val="00E838C7"/>
    <w:rsid w:val="00E84046"/>
    <w:rsid w:val="00E8411D"/>
    <w:rsid w:val="00E842CC"/>
    <w:rsid w:val="00E87602"/>
    <w:rsid w:val="00E90457"/>
    <w:rsid w:val="00E907F9"/>
    <w:rsid w:val="00E908A7"/>
    <w:rsid w:val="00E90C00"/>
    <w:rsid w:val="00E90D72"/>
    <w:rsid w:val="00E91C3F"/>
    <w:rsid w:val="00E91D2E"/>
    <w:rsid w:val="00E92015"/>
    <w:rsid w:val="00E92274"/>
    <w:rsid w:val="00E930C2"/>
    <w:rsid w:val="00E93374"/>
    <w:rsid w:val="00E933D2"/>
    <w:rsid w:val="00E95ADB"/>
    <w:rsid w:val="00E95BA7"/>
    <w:rsid w:val="00E95C3A"/>
    <w:rsid w:val="00E97194"/>
    <w:rsid w:val="00E97DA8"/>
    <w:rsid w:val="00EA0066"/>
    <w:rsid w:val="00EA0475"/>
    <w:rsid w:val="00EA1336"/>
    <w:rsid w:val="00EA1EC8"/>
    <w:rsid w:val="00EA20FA"/>
    <w:rsid w:val="00EA2B8A"/>
    <w:rsid w:val="00EA2C1C"/>
    <w:rsid w:val="00EA3942"/>
    <w:rsid w:val="00EA4EED"/>
    <w:rsid w:val="00EA5122"/>
    <w:rsid w:val="00EA61F5"/>
    <w:rsid w:val="00EA7C78"/>
    <w:rsid w:val="00EA7E72"/>
    <w:rsid w:val="00EB0684"/>
    <w:rsid w:val="00EB11F0"/>
    <w:rsid w:val="00EB2DD3"/>
    <w:rsid w:val="00EB2EBB"/>
    <w:rsid w:val="00EB387C"/>
    <w:rsid w:val="00EB42FD"/>
    <w:rsid w:val="00EB47C7"/>
    <w:rsid w:val="00EB50AC"/>
    <w:rsid w:val="00EB535B"/>
    <w:rsid w:val="00EB5F0D"/>
    <w:rsid w:val="00EB6BE4"/>
    <w:rsid w:val="00EB770B"/>
    <w:rsid w:val="00EC04DC"/>
    <w:rsid w:val="00EC0790"/>
    <w:rsid w:val="00EC08CF"/>
    <w:rsid w:val="00EC14FA"/>
    <w:rsid w:val="00EC2333"/>
    <w:rsid w:val="00EC2627"/>
    <w:rsid w:val="00EC3163"/>
    <w:rsid w:val="00EC32DB"/>
    <w:rsid w:val="00EC5125"/>
    <w:rsid w:val="00EC5B5F"/>
    <w:rsid w:val="00EC64CD"/>
    <w:rsid w:val="00EC6E30"/>
    <w:rsid w:val="00ED019C"/>
    <w:rsid w:val="00ED01CA"/>
    <w:rsid w:val="00ED0700"/>
    <w:rsid w:val="00ED17FC"/>
    <w:rsid w:val="00ED2575"/>
    <w:rsid w:val="00ED2C70"/>
    <w:rsid w:val="00ED2CB2"/>
    <w:rsid w:val="00ED30CD"/>
    <w:rsid w:val="00ED33C3"/>
    <w:rsid w:val="00ED40F7"/>
    <w:rsid w:val="00ED4BB1"/>
    <w:rsid w:val="00ED588B"/>
    <w:rsid w:val="00ED5B5E"/>
    <w:rsid w:val="00ED5DF8"/>
    <w:rsid w:val="00ED6198"/>
    <w:rsid w:val="00ED62BA"/>
    <w:rsid w:val="00EE0CC8"/>
    <w:rsid w:val="00EE0F56"/>
    <w:rsid w:val="00EE0FBA"/>
    <w:rsid w:val="00EE1A43"/>
    <w:rsid w:val="00EE1CA7"/>
    <w:rsid w:val="00EE206D"/>
    <w:rsid w:val="00EE21DD"/>
    <w:rsid w:val="00EE30FC"/>
    <w:rsid w:val="00EE3448"/>
    <w:rsid w:val="00EE34BC"/>
    <w:rsid w:val="00EE3F6B"/>
    <w:rsid w:val="00EE48C7"/>
    <w:rsid w:val="00EE4AFB"/>
    <w:rsid w:val="00EE4B44"/>
    <w:rsid w:val="00EE654B"/>
    <w:rsid w:val="00EE6AFD"/>
    <w:rsid w:val="00EE6C96"/>
    <w:rsid w:val="00EF1934"/>
    <w:rsid w:val="00EF1B84"/>
    <w:rsid w:val="00EF22C4"/>
    <w:rsid w:val="00EF24B5"/>
    <w:rsid w:val="00EF27C1"/>
    <w:rsid w:val="00EF28BE"/>
    <w:rsid w:val="00EF31C7"/>
    <w:rsid w:val="00EF33CC"/>
    <w:rsid w:val="00EF372D"/>
    <w:rsid w:val="00EF3779"/>
    <w:rsid w:val="00EF3799"/>
    <w:rsid w:val="00EF6104"/>
    <w:rsid w:val="00EF7447"/>
    <w:rsid w:val="00EF7712"/>
    <w:rsid w:val="00EF785D"/>
    <w:rsid w:val="00EF7A4F"/>
    <w:rsid w:val="00EF7B71"/>
    <w:rsid w:val="00EF7D1F"/>
    <w:rsid w:val="00EF7D3A"/>
    <w:rsid w:val="00EF7D77"/>
    <w:rsid w:val="00F00E57"/>
    <w:rsid w:val="00F011A6"/>
    <w:rsid w:val="00F01861"/>
    <w:rsid w:val="00F01BAB"/>
    <w:rsid w:val="00F02175"/>
    <w:rsid w:val="00F030BE"/>
    <w:rsid w:val="00F036F9"/>
    <w:rsid w:val="00F04566"/>
    <w:rsid w:val="00F05257"/>
    <w:rsid w:val="00F113B9"/>
    <w:rsid w:val="00F118B1"/>
    <w:rsid w:val="00F129F2"/>
    <w:rsid w:val="00F132DF"/>
    <w:rsid w:val="00F1419B"/>
    <w:rsid w:val="00F1473E"/>
    <w:rsid w:val="00F14A56"/>
    <w:rsid w:val="00F14EF4"/>
    <w:rsid w:val="00F14F31"/>
    <w:rsid w:val="00F152EC"/>
    <w:rsid w:val="00F1551B"/>
    <w:rsid w:val="00F156CD"/>
    <w:rsid w:val="00F15975"/>
    <w:rsid w:val="00F1597C"/>
    <w:rsid w:val="00F16F20"/>
    <w:rsid w:val="00F2109E"/>
    <w:rsid w:val="00F21628"/>
    <w:rsid w:val="00F219EF"/>
    <w:rsid w:val="00F228BC"/>
    <w:rsid w:val="00F22D40"/>
    <w:rsid w:val="00F22F28"/>
    <w:rsid w:val="00F24E7B"/>
    <w:rsid w:val="00F25D36"/>
    <w:rsid w:val="00F26494"/>
    <w:rsid w:val="00F26E77"/>
    <w:rsid w:val="00F312A8"/>
    <w:rsid w:val="00F31F8E"/>
    <w:rsid w:val="00F352BC"/>
    <w:rsid w:val="00F37742"/>
    <w:rsid w:val="00F37C45"/>
    <w:rsid w:val="00F401EA"/>
    <w:rsid w:val="00F40344"/>
    <w:rsid w:val="00F4134D"/>
    <w:rsid w:val="00F4228F"/>
    <w:rsid w:val="00F42862"/>
    <w:rsid w:val="00F42C2E"/>
    <w:rsid w:val="00F43A7E"/>
    <w:rsid w:val="00F4422C"/>
    <w:rsid w:val="00F4425D"/>
    <w:rsid w:val="00F4437E"/>
    <w:rsid w:val="00F45E29"/>
    <w:rsid w:val="00F45EFE"/>
    <w:rsid w:val="00F4649A"/>
    <w:rsid w:val="00F5007D"/>
    <w:rsid w:val="00F51111"/>
    <w:rsid w:val="00F516F2"/>
    <w:rsid w:val="00F51C0D"/>
    <w:rsid w:val="00F52A4C"/>
    <w:rsid w:val="00F52B5E"/>
    <w:rsid w:val="00F5323F"/>
    <w:rsid w:val="00F536D2"/>
    <w:rsid w:val="00F5429D"/>
    <w:rsid w:val="00F544D7"/>
    <w:rsid w:val="00F55F9D"/>
    <w:rsid w:val="00F56B48"/>
    <w:rsid w:val="00F57015"/>
    <w:rsid w:val="00F57116"/>
    <w:rsid w:val="00F57A63"/>
    <w:rsid w:val="00F6139C"/>
    <w:rsid w:val="00F61A3E"/>
    <w:rsid w:val="00F627A7"/>
    <w:rsid w:val="00F630E2"/>
    <w:rsid w:val="00F63BF2"/>
    <w:rsid w:val="00F63FFF"/>
    <w:rsid w:val="00F6402E"/>
    <w:rsid w:val="00F64EB0"/>
    <w:rsid w:val="00F65962"/>
    <w:rsid w:val="00F65B4F"/>
    <w:rsid w:val="00F65CF4"/>
    <w:rsid w:val="00F66D2A"/>
    <w:rsid w:val="00F66DC7"/>
    <w:rsid w:val="00F67FD3"/>
    <w:rsid w:val="00F707EF"/>
    <w:rsid w:val="00F70E4A"/>
    <w:rsid w:val="00F71A1A"/>
    <w:rsid w:val="00F725C9"/>
    <w:rsid w:val="00F72B55"/>
    <w:rsid w:val="00F72E71"/>
    <w:rsid w:val="00F73058"/>
    <w:rsid w:val="00F73CC8"/>
    <w:rsid w:val="00F743A6"/>
    <w:rsid w:val="00F75593"/>
    <w:rsid w:val="00F75987"/>
    <w:rsid w:val="00F77461"/>
    <w:rsid w:val="00F77501"/>
    <w:rsid w:val="00F77983"/>
    <w:rsid w:val="00F77D2C"/>
    <w:rsid w:val="00F80199"/>
    <w:rsid w:val="00F80B5C"/>
    <w:rsid w:val="00F81117"/>
    <w:rsid w:val="00F811A0"/>
    <w:rsid w:val="00F822BE"/>
    <w:rsid w:val="00F82FA5"/>
    <w:rsid w:val="00F8380A"/>
    <w:rsid w:val="00F83FA7"/>
    <w:rsid w:val="00F84E6B"/>
    <w:rsid w:val="00F84EBE"/>
    <w:rsid w:val="00F86E13"/>
    <w:rsid w:val="00F86E37"/>
    <w:rsid w:val="00F87170"/>
    <w:rsid w:val="00F871F9"/>
    <w:rsid w:val="00F87C87"/>
    <w:rsid w:val="00F906D2"/>
    <w:rsid w:val="00F90823"/>
    <w:rsid w:val="00F91178"/>
    <w:rsid w:val="00F930DF"/>
    <w:rsid w:val="00F94894"/>
    <w:rsid w:val="00F958B7"/>
    <w:rsid w:val="00F968AF"/>
    <w:rsid w:val="00F975A8"/>
    <w:rsid w:val="00FA0005"/>
    <w:rsid w:val="00FA0929"/>
    <w:rsid w:val="00FA11CE"/>
    <w:rsid w:val="00FA18A3"/>
    <w:rsid w:val="00FA3FC0"/>
    <w:rsid w:val="00FA4040"/>
    <w:rsid w:val="00FA54F0"/>
    <w:rsid w:val="00FA64C6"/>
    <w:rsid w:val="00FA6CC3"/>
    <w:rsid w:val="00FA7813"/>
    <w:rsid w:val="00FB0ECC"/>
    <w:rsid w:val="00FB14F9"/>
    <w:rsid w:val="00FB186B"/>
    <w:rsid w:val="00FB3E7C"/>
    <w:rsid w:val="00FB4719"/>
    <w:rsid w:val="00FB4C53"/>
    <w:rsid w:val="00FB4CB2"/>
    <w:rsid w:val="00FB5014"/>
    <w:rsid w:val="00FB5310"/>
    <w:rsid w:val="00FB5398"/>
    <w:rsid w:val="00FB5AA8"/>
    <w:rsid w:val="00FB607E"/>
    <w:rsid w:val="00FB60DA"/>
    <w:rsid w:val="00FB64EC"/>
    <w:rsid w:val="00FB668D"/>
    <w:rsid w:val="00FB758A"/>
    <w:rsid w:val="00FC0A19"/>
    <w:rsid w:val="00FC1511"/>
    <w:rsid w:val="00FC22AA"/>
    <w:rsid w:val="00FC2431"/>
    <w:rsid w:val="00FC265B"/>
    <w:rsid w:val="00FC2DA5"/>
    <w:rsid w:val="00FC3FD7"/>
    <w:rsid w:val="00FC458B"/>
    <w:rsid w:val="00FC5224"/>
    <w:rsid w:val="00FC5D72"/>
    <w:rsid w:val="00FC5E91"/>
    <w:rsid w:val="00FC6585"/>
    <w:rsid w:val="00FC6E4F"/>
    <w:rsid w:val="00FC6F72"/>
    <w:rsid w:val="00FC750E"/>
    <w:rsid w:val="00FD05B0"/>
    <w:rsid w:val="00FD0C77"/>
    <w:rsid w:val="00FD165B"/>
    <w:rsid w:val="00FD167F"/>
    <w:rsid w:val="00FD2480"/>
    <w:rsid w:val="00FD370D"/>
    <w:rsid w:val="00FD3AC5"/>
    <w:rsid w:val="00FD5E0B"/>
    <w:rsid w:val="00FD6751"/>
    <w:rsid w:val="00FD6985"/>
    <w:rsid w:val="00FD6B28"/>
    <w:rsid w:val="00FD6B57"/>
    <w:rsid w:val="00FD763E"/>
    <w:rsid w:val="00FD77DC"/>
    <w:rsid w:val="00FD7CB0"/>
    <w:rsid w:val="00FD7DD1"/>
    <w:rsid w:val="00FE1065"/>
    <w:rsid w:val="00FE137E"/>
    <w:rsid w:val="00FE27FF"/>
    <w:rsid w:val="00FE2B0F"/>
    <w:rsid w:val="00FE346E"/>
    <w:rsid w:val="00FE4539"/>
    <w:rsid w:val="00FE58D2"/>
    <w:rsid w:val="00FE6032"/>
    <w:rsid w:val="00FE690C"/>
    <w:rsid w:val="00FE6933"/>
    <w:rsid w:val="00FE70B5"/>
    <w:rsid w:val="00FE7C39"/>
    <w:rsid w:val="00FF68E9"/>
    <w:rsid w:val="00FF69F1"/>
    <w:rsid w:val="035D4412"/>
    <w:rsid w:val="04213E55"/>
    <w:rsid w:val="04E0D5B8"/>
    <w:rsid w:val="06B37BC5"/>
    <w:rsid w:val="0D1A1231"/>
    <w:rsid w:val="0DEEC220"/>
    <w:rsid w:val="0FB0C675"/>
    <w:rsid w:val="11222E03"/>
    <w:rsid w:val="12681B43"/>
    <w:rsid w:val="13B05D59"/>
    <w:rsid w:val="17191953"/>
    <w:rsid w:val="1761E656"/>
    <w:rsid w:val="177CDE5F"/>
    <w:rsid w:val="17F6F613"/>
    <w:rsid w:val="1A6A57F0"/>
    <w:rsid w:val="1B4E6E4F"/>
    <w:rsid w:val="1CA2FD2F"/>
    <w:rsid w:val="1D7DB2F5"/>
    <w:rsid w:val="20776167"/>
    <w:rsid w:val="21D340B5"/>
    <w:rsid w:val="225F2857"/>
    <w:rsid w:val="237ECB66"/>
    <w:rsid w:val="23BA700C"/>
    <w:rsid w:val="23D1DA50"/>
    <w:rsid w:val="2509ACC8"/>
    <w:rsid w:val="25B7446E"/>
    <w:rsid w:val="26F3A29E"/>
    <w:rsid w:val="2850F615"/>
    <w:rsid w:val="298AE51B"/>
    <w:rsid w:val="2A65D636"/>
    <w:rsid w:val="2E0D1AB6"/>
    <w:rsid w:val="2EF91235"/>
    <w:rsid w:val="2FACA02C"/>
    <w:rsid w:val="30F0CF49"/>
    <w:rsid w:val="33109C92"/>
    <w:rsid w:val="350E2090"/>
    <w:rsid w:val="351D0784"/>
    <w:rsid w:val="3A784320"/>
    <w:rsid w:val="3CED2F2E"/>
    <w:rsid w:val="40DCF910"/>
    <w:rsid w:val="42FE8857"/>
    <w:rsid w:val="43586AA0"/>
    <w:rsid w:val="44898951"/>
    <w:rsid w:val="45AED76A"/>
    <w:rsid w:val="48F631CE"/>
    <w:rsid w:val="49C773B2"/>
    <w:rsid w:val="4C97B94D"/>
    <w:rsid w:val="4F3BFC54"/>
    <w:rsid w:val="4F4EAC5E"/>
    <w:rsid w:val="51772395"/>
    <w:rsid w:val="53C256E2"/>
    <w:rsid w:val="54E3E8B0"/>
    <w:rsid w:val="5536619F"/>
    <w:rsid w:val="5631DB2F"/>
    <w:rsid w:val="5768DA6C"/>
    <w:rsid w:val="588242C7"/>
    <w:rsid w:val="5AB8B3AB"/>
    <w:rsid w:val="5D1D1E08"/>
    <w:rsid w:val="5F7A13FD"/>
    <w:rsid w:val="5FD3345B"/>
    <w:rsid w:val="60BA839B"/>
    <w:rsid w:val="60F1E426"/>
    <w:rsid w:val="63A3E151"/>
    <w:rsid w:val="63F96DD1"/>
    <w:rsid w:val="67863336"/>
    <w:rsid w:val="6AC1ACA1"/>
    <w:rsid w:val="6B27C84D"/>
    <w:rsid w:val="6C1A0F5A"/>
    <w:rsid w:val="6F62B6DC"/>
    <w:rsid w:val="70E045A6"/>
    <w:rsid w:val="7176C3E3"/>
    <w:rsid w:val="71842FA7"/>
    <w:rsid w:val="71DC94D1"/>
    <w:rsid w:val="73214BF6"/>
    <w:rsid w:val="75990283"/>
    <w:rsid w:val="75CD8948"/>
    <w:rsid w:val="7620ABA8"/>
    <w:rsid w:val="7E008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8FF84AA"/>
  <w15:chartTrackingRefBased/>
  <w15:docId w15:val="{031BCD55-CAA7-4F70-8B93-85AC5DEC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toc 4" w:uiPriority="39"/>
    <w:lsdException w:name="toc 9" w:uiPriority="39"/>
    <w:lsdException w:name="footer" w:uiPriority="99"/>
    <w:lsdException w:name="List Bullet" w:uiPriority="99"/>
    <w:lsdException w:name="Hyperlink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43D7"/>
    <w:pPr>
      <w:spacing w:after="160" w:line="257" w:lineRule="auto"/>
      <w:jc w:val="both"/>
    </w:pPr>
    <w:rPr>
      <w:rFonts w:ascii="Aptos" w:eastAsia="Aptos" w:hAnsi="Aptos" w:cs="Aptos"/>
      <w:sz w:val="22"/>
      <w:szCs w:val="22"/>
      <w:lang w:val="fr-FR"/>
    </w:rPr>
  </w:style>
  <w:style w:type="paragraph" w:styleId="Heading1">
    <w:name w:val="heading 1"/>
    <w:basedOn w:val="Normal"/>
    <w:next w:val="BodyText"/>
    <w:qFormat/>
    <w:rsid w:val="003D1502"/>
    <w:pPr>
      <w:keepNext/>
      <w:keepLines/>
      <w:pageBreakBefore/>
      <w:numPr>
        <w:numId w:val="1"/>
      </w:numPr>
      <w:tabs>
        <w:tab w:val="clear" w:pos="-992"/>
        <w:tab w:val="num" w:pos="0"/>
      </w:tabs>
      <w:spacing w:after="480"/>
      <w:ind w:left="992" w:hanging="992"/>
      <w:outlineLvl w:val="0"/>
    </w:pPr>
    <w:rPr>
      <w:color w:val="0073E6"/>
      <w:sz w:val="32"/>
    </w:rPr>
  </w:style>
  <w:style w:type="paragraph" w:styleId="Heading2">
    <w:name w:val="heading 2"/>
    <w:basedOn w:val="Normal"/>
    <w:next w:val="BodyText"/>
    <w:qFormat/>
    <w:rsid w:val="003D1502"/>
    <w:pPr>
      <w:keepNext/>
      <w:keepLines/>
      <w:numPr>
        <w:ilvl w:val="1"/>
        <w:numId w:val="1"/>
      </w:numPr>
      <w:tabs>
        <w:tab w:val="clear" w:pos="-992"/>
        <w:tab w:val="num" w:pos="0"/>
      </w:tabs>
      <w:spacing w:before="400" w:after="360"/>
      <w:ind w:left="1276" w:hanging="992"/>
      <w:outlineLvl w:val="1"/>
    </w:pPr>
    <w:rPr>
      <w:color w:val="0073E6"/>
      <w:sz w:val="28"/>
    </w:rPr>
  </w:style>
  <w:style w:type="paragraph" w:styleId="Heading3">
    <w:name w:val="heading 3"/>
    <w:basedOn w:val="Normal"/>
    <w:next w:val="BodyText"/>
    <w:qFormat/>
    <w:rsid w:val="003D1502"/>
    <w:pPr>
      <w:keepNext/>
      <w:keepLines/>
      <w:numPr>
        <w:ilvl w:val="2"/>
        <w:numId w:val="1"/>
      </w:numPr>
      <w:tabs>
        <w:tab w:val="clear" w:pos="-992"/>
        <w:tab w:val="num" w:pos="0"/>
      </w:tabs>
      <w:spacing w:before="360" w:after="280"/>
      <w:ind w:left="1559" w:hanging="992"/>
      <w:outlineLvl w:val="2"/>
    </w:pPr>
    <w:rPr>
      <w:color w:val="0073E6"/>
      <w:sz w:val="26"/>
    </w:rPr>
  </w:style>
  <w:style w:type="paragraph" w:styleId="Heading4">
    <w:name w:val="heading 4"/>
    <w:basedOn w:val="Normal"/>
    <w:next w:val="BodyText"/>
    <w:qFormat/>
    <w:rsid w:val="003D1502"/>
    <w:pPr>
      <w:keepNext/>
      <w:keepLines/>
      <w:numPr>
        <w:ilvl w:val="3"/>
        <w:numId w:val="1"/>
      </w:numPr>
      <w:tabs>
        <w:tab w:val="clear" w:pos="-992"/>
        <w:tab w:val="num" w:pos="0"/>
      </w:tabs>
      <w:spacing w:before="320" w:after="240"/>
      <w:ind w:left="1843" w:hanging="992"/>
      <w:outlineLvl w:val="3"/>
    </w:pPr>
    <w:rPr>
      <w:color w:val="0073E6"/>
    </w:rPr>
  </w:style>
  <w:style w:type="paragraph" w:styleId="Heading5">
    <w:name w:val="heading 5"/>
    <w:basedOn w:val="Normal"/>
    <w:next w:val="BodyText"/>
    <w:rsid w:val="0023561E"/>
    <w:pPr>
      <w:keepNext/>
      <w:keepLines/>
      <w:spacing w:before="480" w:after="240"/>
      <w:outlineLvl w:val="4"/>
    </w:pPr>
    <w:rPr>
      <w:color w:val="0073E6"/>
    </w:rPr>
  </w:style>
  <w:style w:type="paragraph" w:styleId="Heading6">
    <w:name w:val="heading 6"/>
    <w:basedOn w:val="Normal"/>
    <w:next w:val="BodyText"/>
    <w:rsid w:val="0023561E"/>
    <w:pPr>
      <w:keepNext/>
      <w:keepLines/>
      <w:spacing w:before="480" w:after="240"/>
      <w:outlineLvl w:val="5"/>
    </w:pPr>
    <w:rPr>
      <w:color w:val="0073E6"/>
    </w:rPr>
  </w:style>
  <w:style w:type="paragraph" w:styleId="Heading7">
    <w:name w:val="heading 7"/>
    <w:basedOn w:val="Normal"/>
    <w:next w:val="BodyText"/>
    <w:rsid w:val="0023561E"/>
    <w:pPr>
      <w:keepNext/>
      <w:keepLines/>
      <w:spacing w:before="480" w:after="240"/>
      <w:outlineLvl w:val="6"/>
    </w:pPr>
    <w:rPr>
      <w:color w:val="0073E6"/>
    </w:rPr>
  </w:style>
  <w:style w:type="paragraph" w:styleId="Heading8">
    <w:name w:val="heading 8"/>
    <w:basedOn w:val="Normal"/>
    <w:next w:val="BodyText"/>
    <w:rsid w:val="0023561E"/>
    <w:pPr>
      <w:keepNext/>
      <w:keepLines/>
      <w:spacing w:before="480" w:after="240"/>
      <w:outlineLvl w:val="7"/>
    </w:pPr>
    <w:rPr>
      <w:color w:val="0073E6"/>
    </w:rPr>
  </w:style>
  <w:style w:type="paragraph" w:styleId="Heading9">
    <w:name w:val="heading 9"/>
    <w:basedOn w:val="Normal"/>
    <w:next w:val="BodyText"/>
    <w:rsid w:val="0023561E"/>
    <w:pPr>
      <w:keepNext/>
      <w:keepLines/>
      <w:spacing w:before="480" w:after="240"/>
      <w:outlineLvl w:val="8"/>
    </w:pPr>
    <w:rPr>
      <w:color w:val="0073E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next w:val="Normal"/>
    <w:semiHidden/>
    <w:rsid w:val="004821AA"/>
    <w:pPr>
      <w:keepNext/>
      <w:keepLines/>
      <w:pageBreakBefore/>
      <w:tabs>
        <w:tab w:val="left" w:pos="2268"/>
      </w:tabs>
      <w:spacing w:after="480"/>
      <w:ind w:left="2268" w:hanging="2268"/>
    </w:pPr>
    <w:rPr>
      <w:color w:val="0073E6"/>
      <w:sz w:val="32"/>
    </w:rPr>
  </w:style>
  <w:style w:type="paragraph" w:styleId="Caption">
    <w:name w:val="caption"/>
    <w:basedOn w:val="Normal"/>
    <w:next w:val="Normal"/>
    <w:rsid w:val="00C5455B"/>
    <w:pPr>
      <w:spacing w:before="120" w:after="120"/>
      <w:jc w:val="center"/>
    </w:pPr>
    <w:rPr>
      <w:bCs/>
    </w:rPr>
  </w:style>
  <w:style w:type="paragraph" w:customStyle="1" w:styleId="CustomerQuestion">
    <w:name w:val="Customer Question"/>
    <w:basedOn w:val="Normal"/>
    <w:next w:val="Normal"/>
    <w:semiHidden/>
    <w:rsid w:val="00C5455B"/>
    <w:pPr>
      <w:keepNext/>
      <w:keepLines/>
      <w:pBdr>
        <w:top w:val="single" w:sz="4" w:space="1" w:color="0073E6"/>
        <w:left w:val="single" w:sz="4" w:space="4" w:color="0073E6"/>
        <w:bottom w:val="single" w:sz="4" w:space="1" w:color="0073E6"/>
        <w:right w:val="single" w:sz="4" w:space="4" w:color="0073E6"/>
      </w:pBdr>
      <w:tabs>
        <w:tab w:val="left" w:pos="0"/>
      </w:tabs>
      <w:ind w:hanging="851"/>
    </w:pPr>
    <w:rPr>
      <w:color w:val="0073E6"/>
    </w:rPr>
  </w:style>
  <w:style w:type="paragraph" w:customStyle="1" w:styleId="CustomerQuestionNoTOC">
    <w:name w:val="Customer Question No TOC"/>
    <w:basedOn w:val="CustomerQuestion"/>
    <w:next w:val="Normal"/>
    <w:semiHidden/>
    <w:rsid w:val="00C5455B"/>
    <w:pPr>
      <w:tabs>
        <w:tab w:val="clear" w:pos="0"/>
        <w:tab w:val="left" w:pos="709"/>
      </w:tabs>
      <w:ind w:left="709" w:hanging="709"/>
    </w:pPr>
  </w:style>
  <w:style w:type="paragraph" w:customStyle="1" w:styleId="HeadingManagementSummary">
    <w:name w:val="Heading Management Summary"/>
    <w:basedOn w:val="Normal"/>
    <w:next w:val="Normal"/>
    <w:semiHidden/>
    <w:rsid w:val="0023561E"/>
    <w:pPr>
      <w:keepNext/>
      <w:pageBreakBefore/>
      <w:spacing w:after="480"/>
    </w:pPr>
    <w:rPr>
      <w:color w:val="0073E6"/>
      <w:sz w:val="32"/>
    </w:rPr>
  </w:style>
  <w:style w:type="paragraph" w:customStyle="1" w:styleId="Heading1Custno">
    <w:name w:val="Heading 1 Cust no."/>
    <w:basedOn w:val="Normal"/>
    <w:next w:val="Normal"/>
    <w:semiHidden/>
    <w:rsid w:val="0023561E"/>
    <w:pPr>
      <w:keepNext/>
      <w:keepLines/>
      <w:tabs>
        <w:tab w:val="left" w:pos="0"/>
      </w:tabs>
      <w:spacing w:before="240" w:after="480"/>
      <w:ind w:hanging="992"/>
    </w:pPr>
    <w:rPr>
      <w:color w:val="0073E6"/>
      <w:sz w:val="32"/>
    </w:rPr>
  </w:style>
  <w:style w:type="paragraph" w:customStyle="1" w:styleId="Heading1AppendixCustNo">
    <w:name w:val="Heading 1 Appendix Cust No."/>
    <w:basedOn w:val="Heading1Custno"/>
    <w:next w:val="Normal"/>
    <w:semiHidden/>
    <w:rsid w:val="0023561E"/>
  </w:style>
  <w:style w:type="paragraph" w:customStyle="1" w:styleId="Heading1nononotoc">
    <w:name w:val="Heading 1 no no. no toc"/>
    <w:basedOn w:val="Normal"/>
    <w:next w:val="Normal"/>
    <w:semiHidden/>
    <w:rsid w:val="0023561E"/>
    <w:pPr>
      <w:keepNext/>
      <w:pageBreakBefore/>
      <w:spacing w:after="480"/>
    </w:pPr>
    <w:rPr>
      <w:color w:val="0073E6"/>
      <w:sz w:val="32"/>
    </w:rPr>
  </w:style>
  <w:style w:type="paragraph" w:customStyle="1" w:styleId="Heading2Custno">
    <w:name w:val="Heading 2 Cust no."/>
    <w:basedOn w:val="Normal"/>
    <w:next w:val="Normal"/>
    <w:semiHidden/>
    <w:rsid w:val="0023561E"/>
    <w:pPr>
      <w:keepNext/>
      <w:keepLines/>
      <w:tabs>
        <w:tab w:val="left" w:pos="0"/>
      </w:tabs>
      <w:spacing w:before="400" w:after="360"/>
      <w:ind w:hanging="992"/>
    </w:pPr>
    <w:rPr>
      <w:color w:val="0073E6"/>
      <w:sz w:val="28"/>
    </w:rPr>
  </w:style>
  <w:style w:type="paragraph" w:customStyle="1" w:styleId="Heading2AppendixCustno">
    <w:name w:val="Heading 2 Appendix Cust no."/>
    <w:basedOn w:val="Heading2Custno"/>
    <w:next w:val="Normal"/>
    <w:semiHidden/>
    <w:rsid w:val="0023561E"/>
  </w:style>
  <w:style w:type="paragraph" w:customStyle="1" w:styleId="Heading3Custno">
    <w:name w:val="Heading 3 Cust no."/>
    <w:basedOn w:val="Normal"/>
    <w:next w:val="Normal"/>
    <w:semiHidden/>
    <w:rsid w:val="0023561E"/>
    <w:pPr>
      <w:keepNext/>
      <w:keepLines/>
      <w:tabs>
        <w:tab w:val="left" w:pos="0"/>
      </w:tabs>
      <w:spacing w:before="360" w:after="280"/>
      <w:ind w:hanging="992"/>
    </w:pPr>
    <w:rPr>
      <w:color w:val="0073E6"/>
      <w:sz w:val="26"/>
    </w:rPr>
  </w:style>
  <w:style w:type="paragraph" w:customStyle="1" w:styleId="Heading3AppendixCustno">
    <w:name w:val="Heading 3 Appendix Cust no."/>
    <w:basedOn w:val="Heading3Custno"/>
    <w:next w:val="Normal"/>
    <w:semiHidden/>
    <w:rsid w:val="0023561E"/>
  </w:style>
  <w:style w:type="paragraph" w:customStyle="1" w:styleId="Heading4Custno">
    <w:name w:val="Heading 4 Cust no."/>
    <w:basedOn w:val="Normal"/>
    <w:next w:val="Normal"/>
    <w:semiHidden/>
    <w:rsid w:val="0023561E"/>
    <w:pPr>
      <w:keepNext/>
      <w:keepLines/>
      <w:tabs>
        <w:tab w:val="left" w:pos="0"/>
      </w:tabs>
      <w:spacing w:before="320" w:after="240"/>
      <w:ind w:hanging="992"/>
    </w:pPr>
    <w:rPr>
      <w:color w:val="0073E6"/>
    </w:rPr>
  </w:style>
  <w:style w:type="paragraph" w:customStyle="1" w:styleId="Heading4AppendixCustno">
    <w:name w:val="Heading 4 Appendix Cust no."/>
    <w:basedOn w:val="Heading4Custno"/>
    <w:semiHidden/>
    <w:rsid w:val="0023561E"/>
  </w:style>
  <w:style w:type="paragraph" w:customStyle="1" w:styleId="HeadingT-1">
    <w:name w:val="Heading T-1"/>
    <w:basedOn w:val="Normal"/>
    <w:next w:val="Normal"/>
    <w:rsid w:val="0023561E"/>
    <w:pPr>
      <w:keepNext/>
      <w:spacing w:before="240" w:after="80"/>
    </w:pPr>
    <w:rPr>
      <w:caps/>
      <w:color w:val="0073E6"/>
      <w:sz w:val="16"/>
      <w:szCs w:val="16"/>
    </w:rPr>
  </w:style>
  <w:style w:type="paragraph" w:customStyle="1" w:styleId="HeadingT-2">
    <w:name w:val="Heading T-2"/>
    <w:basedOn w:val="HeadingT-1"/>
    <w:next w:val="Normal"/>
    <w:rsid w:val="00C5455B"/>
    <w:pPr>
      <w:spacing w:before="160" w:after="0"/>
    </w:pPr>
    <w:rPr>
      <w:sz w:val="14"/>
    </w:rPr>
  </w:style>
  <w:style w:type="character" w:styleId="Hyperlink">
    <w:name w:val="Hyperlink"/>
    <w:basedOn w:val="DefaultParagraphFont"/>
    <w:uiPriority w:val="99"/>
    <w:rsid w:val="00C5455B"/>
    <w:rPr>
      <w:color w:val="0000FF"/>
      <w:u w:val="single"/>
    </w:rPr>
  </w:style>
  <w:style w:type="paragraph" w:styleId="TOC1">
    <w:name w:val="toc 1"/>
    <w:basedOn w:val="Normal"/>
    <w:next w:val="Normal"/>
    <w:uiPriority w:val="39"/>
    <w:rsid w:val="00CD4401"/>
    <w:pPr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uiPriority w:val="39"/>
    <w:rsid w:val="00781CD2"/>
    <w:pPr>
      <w:spacing w:before="240" w:after="0"/>
      <w:jc w:val="left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uiPriority w:val="39"/>
    <w:rsid w:val="00781CD2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uiPriority w:val="39"/>
    <w:rsid w:val="00781CD2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semiHidden/>
    <w:rsid w:val="00781CD2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uiPriority w:val="39"/>
    <w:rsid w:val="00781CD2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TOC9"/>
    <w:next w:val="Normal"/>
    <w:semiHidden/>
    <w:rsid w:val="00781CD2"/>
    <w:pPr>
      <w:ind w:left="880"/>
    </w:pPr>
  </w:style>
  <w:style w:type="paragraph" w:styleId="TOC7">
    <w:name w:val="toc 7"/>
    <w:basedOn w:val="Normal"/>
    <w:next w:val="Normal"/>
    <w:semiHidden/>
    <w:rsid w:val="009D57F2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semiHidden/>
    <w:rsid w:val="00781CD2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semiHidden/>
    <w:rsid w:val="00C5455B"/>
    <w:rPr>
      <w:noProof/>
      <w:sz w:val="16"/>
    </w:rPr>
  </w:style>
  <w:style w:type="paragraph" w:styleId="ListBullet">
    <w:name w:val="List Bullet"/>
    <w:basedOn w:val="Normal"/>
    <w:uiPriority w:val="99"/>
    <w:rsid w:val="004821AA"/>
    <w:pPr>
      <w:tabs>
        <w:tab w:val="num" w:pos="360"/>
      </w:tabs>
      <w:ind w:left="360" w:hanging="360"/>
    </w:pPr>
    <w:rPr>
      <w:lang w:eastAsia="en-US"/>
    </w:rPr>
  </w:style>
  <w:style w:type="paragraph" w:styleId="ListBullet2">
    <w:name w:val="List Bullet 2"/>
    <w:basedOn w:val="Normal"/>
    <w:rsid w:val="004821AA"/>
    <w:pPr>
      <w:numPr>
        <w:numId w:val="3"/>
      </w:numPr>
    </w:pPr>
    <w:rPr>
      <w:lang w:eastAsia="en-US"/>
    </w:rPr>
  </w:style>
  <w:style w:type="paragraph" w:styleId="ListBullet3">
    <w:name w:val="List Bullet 3"/>
    <w:basedOn w:val="Normal"/>
    <w:rsid w:val="004821AA"/>
    <w:pPr>
      <w:numPr>
        <w:numId w:val="4"/>
      </w:numPr>
    </w:pPr>
    <w:rPr>
      <w:lang w:eastAsia="en-US"/>
    </w:rPr>
  </w:style>
  <w:style w:type="paragraph" w:customStyle="1" w:styleId="Picture">
    <w:name w:val="Picture"/>
    <w:basedOn w:val="Normal"/>
    <w:next w:val="Normal"/>
    <w:rsid w:val="00C5455B"/>
    <w:pPr>
      <w:jc w:val="center"/>
    </w:pPr>
  </w:style>
  <w:style w:type="paragraph" w:customStyle="1" w:styleId="sysAuthor">
    <w:name w:val="sys Author"/>
    <w:basedOn w:val="Normal"/>
    <w:semiHidden/>
    <w:rsid w:val="0023561E"/>
    <w:pPr>
      <w:framePr w:w="6842" w:h="1809" w:hSpace="181" w:wrap="auto" w:vAnchor="page" w:hAnchor="page" w:x="1872" w:y="13609"/>
      <w:tabs>
        <w:tab w:val="left" w:pos="2300"/>
      </w:tabs>
    </w:pPr>
    <w:rPr>
      <w:noProof/>
    </w:rPr>
  </w:style>
  <w:style w:type="paragraph" w:customStyle="1" w:styleId="sysBannerp1">
    <w:name w:val="sys Banner p1"/>
    <w:basedOn w:val="Normal"/>
    <w:semiHidden/>
    <w:rsid w:val="00C5455B"/>
    <w:pPr>
      <w:framePr w:wrap="around" w:vAnchor="page" w:hAnchor="page" w:x="1815" w:y="11908"/>
    </w:pPr>
  </w:style>
  <w:style w:type="paragraph" w:customStyle="1" w:styleId="sysFooterInitials">
    <w:name w:val="sys Footer Initials"/>
    <w:basedOn w:val="Normal"/>
    <w:next w:val="Normal"/>
    <w:semiHidden/>
    <w:rsid w:val="007B5BD0"/>
    <w:pPr>
      <w:framePr w:w="2552" w:h="567" w:wrap="around" w:vAnchor="text" w:hAnchor="margin" w:xAlign="right" w:y="-396"/>
      <w:ind w:right="1418"/>
      <w:jc w:val="center"/>
    </w:pPr>
    <w:rPr>
      <w:noProof/>
      <w:sz w:val="10"/>
    </w:rPr>
  </w:style>
  <w:style w:type="paragraph" w:customStyle="1" w:styleId="sysFooterInitialsClient">
    <w:name w:val="sys Footer Initials Client"/>
    <w:basedOn w:val="Normal"/>
    <w:next w:val="Normal"/>
    <w:semiHidden/>
    <w:rsid w:val="007B5BD0"/>
    <w:pPr>
      <w:framePr w:w="4253" w:h="567" w:wrap="around" w:vAnchor="text" w:hAnchor="margin" w:xAlign="right" w:y="-396"/>
      <w:ind w:right="3119"/>
      <w:jc w:val="center"/>
    </w:pPr>
    <w:rPr>
      <w:noProof/>
      <w:sz w:val="10"/>
    </w:rPr>
  </w:style>
  <w:style w:type="paragraph" w:customStyle="1" w:styleId="sysFooterInitialsClientNot">
    <w:name w:val="sys Footer Initials Client Not"/>
    <w:basedOn w:val="Normal"/>
    <w:next w:val="Normal"/>
    <w:semiHidden/>
    <w:rsid w:val="00E25947"/>
    <w:pPr>
      <w:framePr w:w="4253" w:h="567" w:wrap="around" w:vAnchor="text" w:hAnchor="margin" w:xAlign="right" w:y="-396"/>
      <w:ind w:right="3119"/>
      <w:jc w:val="center"/>
    </w:pPr>
    <w:rPr>
      <w:b/>
      <w:noProof/>
      <w:color w:val="FFFFFF" w:themeColor="background1"/>
      <w:sz w:val="10"/>
    </w:rPr>
  </w:style>
  <w:style w:type="paragraph" w:customStyle="1" w:styleId="sysFooterInitialsNot">
    <w:name w:val="sys Footer Initials Not"/>
    <w:basedOn w:val="Normal"/>
    <w:next w:val="Normal"/>
    <w:semiHidden/>
    <w:rsid w:val="00E25947"/>
    <w:pPr>
      <w:framePr w:w="2552" w:h="567" w:wrap="around" w:vAnchor="text" w:hAnchor="margin" w:xAlign="right" w:y="-396"/>
      <w:ind w:right="1418"/>
      <w:jc w:val="center"/>
    </w:pPr>
    <w:rPr>
      <w:b/>
      <w:noProof/>
      <w:color w:val="FFFFFF" w:themeColor="background1"/>
      <w:sz w:val="10"/>
    </w:rPr>
  </w:style>
  <w:style w:type="paragraph" w:customStyle="1" w:styleId="sysFooterL">
    <w:name w:val="sys Footer L"/>
    <w:basedOn w:val="Normal"/>
    <w:semiHidden/>
    <w:rsid w:val="00C5455B"/>
    <w:pPr>
      <w:framePr w:hSpace="142" w:vSpace="142" w:wrap="around" w:vAnchor="page" w:hAnchor="page" w:x="1815" w:yAlign="bottom"/>
      <w:spacing w:after="720"/>
    </w:pPr>
    <w:rPr>
      <w:noProof/>
      <w:sz w:val="14"/>
    </w:rPr>
  </w:style>
  <w:style w:type="paragraph" w:styleId="Footer">
    <w:name w:val="footer"/>
    <w:basedOn w:val="Normal"/>
    <w:link w:val="FooterChar"/>
    <w:uiPriority w:val="99"/>
    <w:rsid w:val="00C5455B"/>
    <w:rPr>
      <w:noProof/>
      <w:sz w:val="14"/>
    </w:rPr>
  </w:style>
  <w:style w:type="paragraph" w:customStyle="1" w:styleId="sysFooterLine">
    <w:name w:val="sys Footer Line"/>
    <w:basedOn w:val="Footer"/>
    <w:semiHidden/>
    <w:rsid w:val="00C5455B"/>
    <w:pPr>
      <w:pBdr>
        <w:top w:val="single" w:sz="4" w:space="1" w:color="000000"/>
      </w:pBdr>
    </w:pPr>
  </w:style>
  <w:style w:type="paragraph" w:customStyle="1" w:styleId="sysHeaderLinePortrait">
    <w:name w:val="sys Header Line Portrait"/>
    <w:basedOn w:val="Normal"/>
    <w:next w:val="Normal"/>
    <w:semiHidden/>
    <w:rsid w:val="00C5455B"/>
    <w:pPr>
      <w:framePr w:w="8959" w:hSpace="181" w:vSpace="181" w:wrap="around" w:vAnchor="text" w:hAnchor="page" w:x="1815" w:y="766"/>
      <w:pBdr>
        <w:top w:val="single" w:sz="4" w:space="1" w:color="000000"/>
      </w:pBdr>
    </w:pPr>
  </w:style>
  <w:style w:type="paragraph" w:customStyle="1" w:styleId="sysFooterLinePortrait">
    <w:name w:val="sys Footer Line Portrait"/>
    <w:basedOn w:val="sysHeaderLinePortrait"/>
    <w:semiHidden/>
    <w:rsid w:val="00C5455B"/>
    <w:pPr>
      <w:framePr w:hSpace="142" w:vSpace="142" w:wrap="around" w:y="-453"/>
    </w:pPr>
  </w:style>
  <w:style w:type="paragraph" w:customStyle="1" w:styleId="sysFooterLineLandscape">
    <w:name w:val="sys Footer Line Landscape"/>
    <w:basedOn w:val="sysFooterLinePortrait"/>
    <w:semiHidden/>
    <w:rsid w:val="00C5455B"/>
    <w:pPr>
      <w:framePr w:w="13892" w:wrap="around"/>
    </w:pPr>
  </w:style>
  <w:style w:type="paragraph" w:customStyle="1" w:styleId="sysFooterR">
    <w:name w:val="sys Footer R"/>
    <w:basedOn w:val="Normal"/>
    <w:semiHidden/>
    <w:rsid w:val="001C2347"/>
    <w:pPr>
      <w:framePr w:w="907" w:hSpace="142" w:vSpace="142" w:wrap="around" w:vAnchor="page" w:hAnchor="margin" w:xAlign="right" w:yAlign="bottom"/>
      <w:spacing w:after="900"/>
      <w:jc w:val="right"/>
    </w:pPr>
    <w:rPr>
      <w:noProof/>
      <w:sz w:val="14"/>
    </w:rPr>
  </w:style>
  <w:style w:type="paragraph" w:customStyle="1" w:styleId="sysHeader">
    <w:name w:val="sys Header"/>
    <w:basedOn w:val="Header"/>
    <w:semiHidden/>
    <w:rsid w:val="00C5455B"/>
    <w:pPr>
      <w:framePr w:w="2552" w:wrap="around" w:vAnchor="text" w:hAnchor="margin" w:y="1"/>
    </w:pPr>
  </w:style>
  <w:style w:type="paragraph" w:customStyle="1" w:styleId="sysHeaderC">
    <w:name w:val="sys Header C"/>
    <w:basedOn w:val="sysHeader"/>
    <w:semiHidden/>
    <w:rsid w:val="00C5455B"/>
    <w:pPr>
      <w:framePr w:w="1985" w:wrap="around" w:xAlign="center"/>
      <w:jc w:val="center"/>
    </w:pPr>
  </w:style>
  <w:style w:type="paragraph" w:customStyle="1" w:styleId="sysHeaderL">
    <w:name w:val="sys Header L"/>
    <w:basedOn w:val="sysHeader"/>
    <w:semiHidden/>
    <w:rsid w:val="00C5455B"/>
    <w:pPr>
      <w:framePr w:h="624" w:hRule="exact" w:wrap="around" w:y="58"/>
    </w:pPr>
  </w:style>
  <w:style w:type="paragraph" w:customStyle="1" w:styleId="sysHeaderLineLandscape">
    <w:name w:val="sys Header Line Landscape"/>
    <w:basedOn w:val="sysHeaderLinePortrait"/>
    <w:semiHidden/>
    <w:rsid w:val="00C5455B"/>
    <w:pPr>
      <w:framePr w:w="13892" w:hSpace="142" w:vSpace="142" w:wrap="around"/>
    </w:pPr>
  </w:style>
  <w:style w:type="paragraph" w:customStyle="1" w:styleId="sysHeaderR">
    <w:name w:val="sys Header R"/>
    <w:basedOn w:val="sysHeader"/>
    <w:semiHidden/>
    <w:rsid w:val="00846E19"/>
    <w:pPr>
      <w:framePr w:w="2835" w:wrap="around" w:xAlign="right"/>
      <w:jc w:val="right"/>
    </w:pPr>
  </w:style>
  <w:style w:type="paragraph" w:customStyle="1" w:styleId="sysLogop1AWL">
    <w:name w:val="sys Logo p1 AWL"/>
    <w:basedOn w:val="sysLogop1"/>
    <w:semiHidden/>
    <w:rsid w:val="0057766D"/>
    <w:pPr>
      <w:framePr w:w="3402" w:wrap="notBeside" w:x="7089"/>
    </w:pPr>
  </w:style>
  <w:style w:type="paragraph" w:customStyle="1" w:styleId="sysLogop1">
    <w:name w:val="sys Logo p1"/>
    <w:basedOn w:val="Normal"/>
    <w:semiHidden/>
    <w:rsid w:val="002A2570"/>
    <w:pPr>
      <w:framePr w:w="2155" w:hSpace="142" w:vSpace="142" w:wrap="around" w:vAnchor="page" w:hAnchor="margin" w:xAlign="right" w:y="965"/>
    </w:pPr>
  </w:style>
  <w:style w:type="paragraph" w:customStyle="1" w:styleId="sysSmall">
    <w:name w:val="sys Small"/>
    <w:basedOn w:val="Normal"/>
    <w:semiHidden/>
    <w:rsid w:val="00C5455B"/>
    <w:pPr>
      <w:spacing w:line="20" w:lineRule="exact"/>
    </w:pPr>
  </w:style>
  <w:style w:type="paragraph" w:customStyle="1" w:styleId="sysTitle">
    <w:name w:val="sys Title"/>
    <w:basedOn w:val="Normal"/>
    <w:semiHidden/>
    <w:rsid w:val="00D7395B"/>
    <w:pPr>
      <w:framePr w:w="4649" w:h="1247" w:hRule="exact" w:hSpace="142" w:vSpace="142" w:wrap="notBeside" w:vAnchor="page" w:hAnchor="page" w:x="1532" w:y="3687"/>
      <w:pBdr>
        <w:top w:val="single" w:sz="48" w:space="1" w:color="1985FF"/>
      </w:pBdr>
      <w:spacing w:line="360" w:lineRule="auto"/>
    </w:pPr>
    <w:rPr>
      <w:noProof/>
    </w:rPr>
  </w:style>
  <w:style w:type="paragraph" w:customStyle="1" w:styleId="sysTitlepagefooter">
    <w:name w:val="sys Title page footer"/>
    <w:basedOn w:val="Normal"/>
    <w:semiHidden/>
    <w:rsid w:val="00C5455B"/>
    <w:pPr>
      <w:framePr w:hSpace="142" w:vSpace="142" w:wrap="around" w:hAnchor="page" w:x="1815" w:yAlign="bottom"/>
    </w:pPr>
    <w:rPr>
      <w:noProof/>
      <w:sz w:val="14"/>
    </w:rPr>
  </w:style>
  <w:style w:type="table" w:styleId="TableGrid">
    <w:name w:val="Table Grid"/>
    <w:basedOn w:val="TableNormal"/>
    <w:uiPriority w:val="59"/>
    <w:rsid w:val="00C5455B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semiHidden/>
    <w:rsid w:val="00C5455B"/>
    <w:pPr>
      <w:spacing w:before="20" w:after="20"/>
    </w:pPr>
    <w:rPr>
      <w:sz w:val="16"/>
      <w:lang w:eastAsia="en-US"/>
    </w:rPr>
  </w:style>
  <w:style w:type="paragraph" w:customStyle="1" w:styleId="Tablebodytextbold">
    <w:name w:val="Table body text bold"/>
    <w:basedOn w:val="Normal"/>
    <w:semiHidden/>
    <w:rsid w:val="00C5455B"/>
  </w:style>
  <w:style w:type="paragraph" w:customStyle="1" w:styleId="TableLabel">
    <w:name w:val="Table Label"/>
    <w:basedOn w:val="Normal"/>
    <w:semiHidden/>
    <w:rsid w:val="00C5455B"/>
    <w:rPr>
      <w:b/>
      <w:color w:val="FFFFFF"/>
      <w:sz w:val="16"/>
      <w:lang w:eastAsia="en-US"/>
    </w:rPr>
  </w:style>
  <w:style w:type="paragraph" w:customStyle="1" w:styleId="TableText">
    <w:name w:val="Table Text"/>
    <w:basedOn w:val="Normal"/>
    <w:semiHidden/>
    <w:rsid w:val="00C5455B"/>
    <w:rPr>
      <w:sz w:val="16"/>
      <w:szCs w:val="24"/>
    </w:rPr>
  </w:style>
  <w:style w:type="paragraph" w:customStyle="1" w:styleId="TemporaryText">
    <w:name w:val="Temporary Text"/>
    <w:basedOn w:val="Normal"/>
    <w:next w:val="Normal"/>
    <w:semiHidden/>
    <w:rsid w:val="00C5455B"/>
    <w:rPr>
      <w:b/>
      <w:color w:val="FF0000"/>
    </w:rPr>
  </w:style>
  <w:style w:type="paragraph" w:customStyle="1" w:styleId="Textinmargin">
    <w:name w:val="Text in margin"/>
    <w:basedOn w:val="Normal"/>
    <w:next w:val="Normal"/>
    <w:semiHidden/>
    <w:rsid w:val="00C5455B"/>
    <w:pPr>
      <w:keepNext/>
      <w:framePr w:w="2552" w:hSpace="142" w:vSpace="142" w:wrap="around" w:vAnchor="text" w:hAnchor="page" w:x="852" w:y="1"/>
      <w:pBdr>
        <w:top w:val="single" w:sz="4" w:space="3" w:color="FFFF00"/>
        <w:left w:val="single" w:sz="4" w:space="3" w:color="FFFF00"/>
        <w:bottom w:val="single" w:sz="4" w:space="3" w:color="FFFF00"/>
        <w:right w:val="single" w:sz="4" w:space="3" w:color="FFFF00"/>
      </w:pBdr>
      <w:shd w:val="pct40" w:color="FFFF00" w:fill="auto"/>
    </w:pPr>
  </w:style>
  <w:style w:type="paragraph" w:styleId="Title">
    <w:name w:val="Title"/>
    <w:basedOn w:val="Normal"/>
    <w:rsid w:val="00C5455B"/>
    <w:pPr>
      <w:spacing w:before="240" w:after="60"/>
      <w:jc w:val="center"/>
      <w:outlineLvl w:val="0"/>
    </w:pPr>
    <w:rPr>
      <w:rFonts w:cs="Arial"/>
      <w:b/>
      <w:bCs/>
      <w:kern w:val="28"/>
      <w:sz w:val="28"/>
      <w:szCs w:val="32"/>
    </w:rPr>
  </w:style>
  <w:style w:type="character" w:styleId="FootnoteReference">
    <w:name w:val="footnote reference"/>
    <w:basedOn w:val="DefaultParagraphFont"/>
    <w:semiHidden/>
    <w:rsid w:val="001548D5"/>
    <w:rPr>
      <w:rFonts w:ascii="Verdana" w:hAnsi="Verdana"/>
      <w:sz w:val="18"/>
      <w:vertAlign w:val="superscript"/>
    </w:rPr>
  </w:style>
  <w:style w:type="paragraph" w:styleId="FootnoteText">
    <w:name w:val="footnote text"/>
    <w:basedOn w:val="Normal"/>
    <w:semiHidden/>
    <w:rsid w:val="00C5455B"/>
    <w:pPr>
      <w:ind w:left="142" w:hanging="142"/>
    </w:pPr>
    <w:rPr>
      <w:sz w:val="14"/>
    </w:rPr>
  </w:style>
  <w:style w:type="paragraph" w:customStyle="1" w:styleId="GreyTextBox">
    <w:name w:val="Grey Text Box"/>
    <w:basedOn w:val="Normal"/>
    <w:next w:val="Normal"/>
    <w:semiHidden/>
    <w:rsid w:val="00C5455B"/>
    <w:pPr>
      <w:framePr w:w="2552" w:wrap="around" w:vAnchor="text" w:hAnchor="margin" w:x="143" w:y="1"/>
      <w:pBdr>
        <w:top w:val="single" w:sz="48" w:space="1" w:color="D2D2D2"/>
        <w:left w:val="single" w:sz="48" w:space="4" w:color="D2D2D2"/>
        <w:bottom w:val="single" w:sz="48" w:space="1" w:color="D2D2D2"/>
        <w:right w:val="single" w:sz="48" w:space="4" w:color="D2D2D2"/>
      </w:pBdr>
      <w:shd w:val="clear" w:color="auto" w:fill="D2D2D2"/>
      <w:ind w:left="79" w:right="284"/>
    </w:pPr>
    <w:rPr>
      <w:position w:val="-18"/>
    </w:rPr>
  </w:style>
  <w:style w:type="paragraph" w:customStyle="1" w:styleId="GreyTextBoxRight">
    <w:name w:val="Grey Text Box Right"/>
    <w:basedOn w:val="GreyTextBox"/>
    <w:next w:val="Normal"/>
    <w:semiHidden/>
    <w:rsid w:val="00C5455B"/>
    <w:pPr>
      <w:framePr w:wrap="around" w:xAlign="right"/>
      <w:ind w:left="284" w:right="79"/>
    </w:pPr>
  </w:style>
  <w:style w:type="paragraph" w:customStyle="1" w:styleId="sysHeaderROlympic">
    <w:name w:val="sys Header R Olympic"/>
    <w:basedOn w:val="sysHeaderR"/>
    <w:semiHidden/>
    <w:rsid w:val="00C5455B"/>
    <w:pPr>
      <w:framePr w:wrap="around" w:y="58"/>
    </w:pPr>
  </w:style>
  <w:style w:type="paragraph" w:customStyle="1" w:styleId="sysHeaderLOlympic">
    <w:name w:val="sys Header L Olympic"/>
    <w:basedOn w:val="sysHeaderL"/>
    <w:semiHidden/>
    <w:rsid w:val="00C5455B"/>
    <w:pPr>
      <w:framePr w:wrap="around" w:y="285"/>
    </w:pPr>
  </w:style>
  <w:style w:type="paragraph" w:customStyle="1" w:styleId="sysHeaderCOlympic">
    <w:name w:val="sys Header C Olympic"/>
    <w:basedOn w:val="sysHeaderC"/>
    <w:semiHidden/>
    <w:rsid w:val="00C5455B"/>
    <w:pPr>
      <w:framePr w:wrap="around" w:y="228"/>
    </w:pPr>
  </w:style>
  <w:style w:type="paragraph" w:customStyle="1" w:styleId="TableListbullet">
    <w:name w:val="Table List bullet"/>
    <w:basedOn w:val="Normal"/>
    <w:rsid w:val="004821AA"/>
    <w:pPr>
      <w:numPr>
        <w:numId w:val="2"/>
      </w:numPr>
      <w:spacing w:before="20" w:after="20"/>
    </w:pPr>
    <w:rPr>
      <w:sz w:val="16"/>
    </w:rPr>
  </w:style>
  <w:style w:type="paragraph" w:customStyle="1" w:styleId="TableListbullet2">
    <w:name w:val="Table List bullet 2"/>
    <w:basedOn w:val="Normal"/>
    <w:rsid w:val="004821AA"/>
    <w:pPr>
      <w:numPr>
        <w:numId w:val="5"/>
      </w:numPr>
      <w:spacing w:before="20" w:after="20"/>
    </w:pPr>
    <w:rPr>
      <w:sz w:val="16"/>
    </w:rPr>
  </w:style>
  <w:style w:type="paragraph" w:customStyle="1" w:styleId="TableListbullet3">
    <w:name w:val="Table List bullet 3"/>
    <w:basedOn w:val="Normal"/>
    <w:rsid w:val="004821AA"/>
    <w:pPr>
      <w:numPr>
        <w:numId w:val="6"/>
      </w:numPr>
      <w:spacing w:before="20" w:after="20"/>
    </w:pPr>
    <w:rPr>
      <w:sz w:val="16"/>
    </w:rPr>
  </w:style>
  <w:style w:type="paragraph" w:customStyle="1" w:styleId="TableHeader">
    <w:name w:val="Table Header"/>
    <w:basedOn w:val="Normal"/>
    <w:semiHidden/>
    <w:rsid w:val="00C5455B"/>
    <w:pPr>
      <w:spacing w:after="43"/>
    </w:pPr>
    <w:rPr>
      <w:b/>
      <w:color w:val="FFFFFF"/>
      <w:szCs w:val="16"/>
      <w:lang w:eastAsia="en-US"/>
    </w:rPr>
  </w:style>
  <w:style w:type="character" w:customStyle="1" w:styleId="syshidden">
    <w:name w:val="sys hidden"/>
    <w:basedOn w:val="DefaultParagraphFont"/>
    <w:semiHidden/>
    <w:rsid w:val="003C3B8F"/>
    <w:rPr>
      <w:vanish/>
    </w:rPr>
  </w:style>
  <w:style w:type="character" w:customStyle="1" w:styleId="PlattetekstChar">
    <w:name w:val="Platte tekst Char"/>
    <w:basedOn w:val="DefaultParagraphFont"/>
    <w:semiHidden/>
    <w:rsid w:val="00CB5545"/>
    <w:rPr>
      <w:rFonts w:ascii="Verdana" w:hAnsi="Verdana"/>
      <w:sz w:val="20"/>
      <w:lang w:val="en-US"/>
    </w:rPr>
  </w:style>
  <w:style w:type="paragraph" w:styleId="BalloonText">
    <w:name w:val="Balloon Text"/>
    <w:basedOn w:val="Normal"/>
    <w:link w:val="BalloonTextChar"/>
    <w:semiHidden/>
    <w:unhideWhenUsed/>
    <w:rsid w:val="0097588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75881"/>
    <w:rPr>
      <w:rFonts w:ascii="Segoe UI" w:hAnsi="Segoe UI" w:cs="Segoe UI"/>
      <w:sz w:val="18"/>
      <w:szCs w:val="18"/>
      <w:lang w:val="en-US"/>
    </w:rPr>
  </w:style>
  <w:style w:type="paragraph" w:styleId="BodyText">
    <w:name w:val="Body Text"/>
    <w:basedOn w:val="Normal"/>
    <w:link w:val="BodyTextChar"/>
    <w:rsid w:val="00F822BE"/>
    <w:pPr>
      <w:spacing w:before="60"/>
    </w:pPr>
  </w:style>
  <w:style w:type="character" w:customStyle="1" w:styleId="BodyTextChar">
    <w:name w:val="Body Text Char"/>
    <w:basedOn w:val="DefaultParagraphFont"/>
    <w:link w:val="BodyText"/>
    <w:rsid w:val="00F822BE"/>
    <w:rPr>
      <w:rFonts w:ascii="Verdana" w:hAnsi="Verdana"/>
      <w:lang w:val="en-US"/>
    </w:rPr>
  </w:style>
  <w:style w:type="paragraph" w:styleId="Index1">
    <w:name w:val="index 1"/>
    <w:basedOn w:val="Normal"/>
    <w:next w:val="Normal"/>
    <w:autoRedefine/>
    <w:rsid w:val="0023561E"/>
    <w:pPr>
      <w:ind w:left="180" w:hanging="180"/>
    </w:pPr>
  </w:style>
  <w:style w:type="paragraph" w:styleId="Index4">
    <w:name w:val="index 4"/>
    <w:basedOn w:val="Normal"/>
    <w:next w:val="Normal"/>
    <w:autoRedefine/>
    <w:rsid w:val="0023561E"/>
    <w:pPr>
      <w:ind w:left="720" w:hanging="180"/>
    </w:pPr>
  </w:style>
  <w:style w:type="paragraph" w:styleId="TOCHeading">
    <w:name w:val="TOC Heading"/>
    <w:basedOn w:val="Heading1"/>
    <w:next w:val="Normal"/>
    <w:uiPriority w:val="39"/>
    <w:unhideWhenUsed/>
    <w:rsid w:val="004821AA"/>
    <w:pPr>
      <w:pageBreakBefore w:val="0"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szCs w:val="32"/>
    </w:rPr>
  </w:style>
  <w:style w:type="character" w:styleId="IntenseReference">
    <w:name w:val="Intense Reference"/>
    <w:basedOn w:val="DefaultParagraphFont"/>
    <w:uiPriority w:val="32"/>
    <w:rsid w:val="004821AA"/>
    <w:rPr>
      <w:b/>
      <w:bCs/>
      <w:smallCaps/>
      <w:color w:val="0073E6"/>
      <w:spacing w:val="5"/>
    </w:rPr>
  </w:style>
  <w:style w:type="paragraph" w:styleId="IntenseQuote">
    <w:name w:val="Intense Quote"/>
    <w:basedOn w:val="BodyText"/>
    <w:next w:val="Normal"/>
    <w:link w:val="IntenseQuoteChar"/>
    <w:uiPriority w:val="30"/>
    <w:rsid w:val="00A85EAF"/>
    <w:rPr>
      <w:b/>
      <w:smallCaps/>
      <w:color w:val="0073E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AA"/>
    <w:rPr>
      <w:rFonts w:ascii="Verdana" w:hAnsi="Verdana"/>
      <w:b/>
      <w:smallCaps/>
      <w:color w:val="0073E6"/>
      <w:lang w:val="fr-FR"/>
    </w:rPr>
  </w:style>
  <w:style w:type="character" w:styleId="IntenseEmphasis">
    <w:name w:val="Intense Emphasis"/>
    <w:basedOn w:val="DefaultParagraphFont"/>
    <w:uiPriority w:val="21"/>
    <w:rsid w:val="004821AA"/>
    <w:rPr>
      <w:i/>
      <w:iCs/>
      <w:color w:val="0073E6"/>
    </w:rPr>
  </w:style>
  <w:style w:type="paragraph" w:styleId="BodyText3">
    <w:name w:val="Body Text 3"/>
    <w:basedOn w:val="Normal"/>
    <w:link w:val="BodyText3Char"/>
    <w:rsid w:val="004821A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821AA"/>
    <w:rPr>
      <w:rFonts w:ascii="Verdana" w:hAnsi="Verdana"/>
      <w:sz w:val="16"/>
      <w:szCs w:val="16"/>
      <w:lang w:val="en-US"/>
    </w:rPr>
  </w:style>
  <w:style w:type="character" w:customStyle="1" w:styleId="NormalChar">
    <w:name w:val="*Normal Char"/>
    <w:link w:val="Normal0"/>
    <w:locked/>
    <w:rsid w:val="00726884"/>
    <w:rPr>
      <w:rFonts w:ascii="Verdana" w:hAnsi="Verdana"/>
      <w:lang w:val="fr-FR"/>
    </w:rPr>
  </w:style>
  <w:style w:type="paragraph" w:customStyle="1" w:styleId="Normal0">
    <w:name w:val="*Normal"/>
    <w:basedOn w:val="BodyText"/>
    <w:link w:val="NormalChar"/>
    <w:rsid w:val="0054660E"/>
  </w:style>
  <w:style w:type="character" w:styleId="CommentReference">
    <w:name w:val="annotation reference"/>
    <w:basedOn w:val="DefaultParagraphFont"/>
    <w:rsid w:val="00EF7A4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7A4F"/>
  </w:style>
  <w:style w:type="character" w:customStyle="1" w:styleId="CommentTextChar">
    <w:name w:val="Comment Text Char"/>
    <w:basedOn w:val="DefaultParagraphFont"/>
    <w:link w:val="CommentText"/>
    <w:rsid w:val="00EF7A4F"/>
    <w:rPr>
      <w:rFonts w:ascii="Verdana" w:hAnsi="Verdana"/>
      <w:lang w:val="fr-FR"/>
    </w:rPr>
  </w:style>
  <w:style w:type="paragraph" w:styleId="CommentSubject">
    <w:name w:val="annotation subject"/>
    <w:basedOn w:val="CommentText"/>
    <w:next w:val="CommentText"/>
    <w:link w:val="CommentSubjectChar"/>
    <w:rsid w:val="00EF7A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7A4F"/>
    <w:rPr>
      <w:rFonts w:ascii="Verdana" w:hAnsi="Verdana"/>
      <w:b/>
      <w:bCs/>
      <w:lang w:val="fr-FR"/>
    </w:rPr>
  </w:style>
  <w:style w:type="character" w:styleId="Mention">
    <w:name w:val="Mention"/>
    <w:basedOn w:val="DefaultParagraphFont"/>
    <w:uiPriority w:val="99"/>
    <w:unhideWhenUsed/>
    <w:rsid w:val="00EF7A4F"/>
    <w:rPr>
      <w:color w:val="2B579A"/>
      <w:shd w:val="clear" w:color="auto" w:fill="E1DFDD"/>
    </w:rPr>
  </w:style>
  <w:style w:type="paragraph" w:styleId="ListParagraph">
    <w:name w:val="List Paragraph"/>
    <w:aliases w:val="P1 Pharos,lp1,ARS Puces,List Paragraph2,List Paragraph3,Bull - Bullet niveau 1,Bullet OSM,Bullet Niv 1,ParagrapheLEXSI,LOG_Aufzählung,Numbered List Paragraph,List Paragraph1,List Paragraph Char Char,b1,Number_1,new,Liste JJO,liste,R1"/>
    <w:basedOn w:val="Normal"/>
    <w:uiPriority w:val="34"/>
    <w:qFormat/>
    <w:rsid w:val="00EC2333"/>
    <w:pPr>
      <w:numPr>
        <w:numId w:val="7"/>
      </w:numPr>
      <w:contextualSpacing/>
    </w:pPr>
  </w:style>
  <w:style w:type="paragraph" w:styleId="NormalWeb">
    <w:name w:val="Normal (Web)"/>
    <w:basedOn w:val="Normal"/>
    <w:rsid w:val="00AE1D3B"/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E4542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3D1502"/>
    <w:rPr>
      <w:rFonts w:ascii="Aptos" w:eastAsia="Aptos" w:hAnsi="Aptos" w:cs="Aptos"/>
      <w:noProof/>
      <w:sz w:val="14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20930\AppData\Roaming\Microsoft\Templates\Proposal.dotm" TargetMode="External"/></Relationships>
</file>

<file path=word/theme/theme1.xml><?xml version="1.0" encoding="utf-8"?>
<a:theme xmlns:a="http://schemas.openxmlformats.org/drawingml/2006/main" name="Theme1">
  <a:themeElements>
    <a:clrScheme name="NewAtos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73E6"/>
      </a:accent1>
      <a:accent2>
        <a:srgbClr val="3DC7FF"/>
      </a:accent2>
      <a:accent3>
        <a:srgbClr val="00005C"/>
      </a:accent3>
      <a:accent4>
        <a:srgbClr val="EF5E82"/>
      </a:accent4>
      <a:accent5>
        <a:srgbClr val="4AA82D"/>
      </a:accent5>
      <a:accent6>
        <a:srgbClr val="663894"/>
      </a:accent6>
      <a:hlink>
        <a:srgbClr val="00005C"/>
      </a:hlink>
      <a:folHlink>
        <a:srgbClr val="00005C"/>
      </a:folHlink>
    </a:clrScheme>
    <a:fontScheme name="Custom 4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Atos Blue">
      <a:srgbClr val="0073E6"/>
    </a:custClr>
    <a:custClr name="Atos Light blue">
      <a:srgbClr val="3DC7FF"/>
    </a:custClr>
    <a:custClr name="Atos Deep blue">
      <a:srgbClr val="00005C"/>
    </a:custClr>
    <a:custClr name="Atos Pink">
      <a:srgbClr val="EF5E82"/>
    </a:custClr>
    <a:custClr name="Atos Green">
      <a:srgbClr val="4AA82D"/>
    </a:custClr>
    <a:custClr name="Atos Purple">
      <a:srgbClr val="663894"/>
    </a:custClr>
    <a:custClr name="Atos Orange">
      <a:srgbClr val="F56A0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D15CBE19EA5F40B232032A7D1B460B" ma:contentTypeVersion="4" ma:contentTypeDescription="Create a new document." ma:contentTypeScope="" ma:versionID="ef75f5b41afc04aef4872441fc3e9803">
  <xsd:schema xmlns:xsd="http://www.w3.org/2001/XMLSchema" xmlns:xs="http://www.w3.org/2001/XMLSchema" xmlns:p="http://schemas.microsoft.com/office/2006/metadata/properties" xmlns:ns2="549d054a-2273-45da-83d1-85bfe0c43128" xmlns:ns3="a8ba3e92-0166-48b3-9c88-445d943164d4" targetNamespace="http://schemas.microsoft.com/office/2006/metadata/properties" ma:root="true" ma:fieldsID="42c56eb2bfd1ad931211783c724242fe" ns2:_="" ns3:_="">
    <xsd:import namespace="549d054a-2273-45da-83d1-85bfe0c43128"/>
    <xsd:import namespace="a8ba3e92-0166-48b3-9c88-445d943164d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KeyPoints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d054a-2273-45da-83d1-85bfe0c4312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a3e92-0166-48b3-9c88-445d943164d4" elementFormDefault="qualified">
    <xsd:import namespace="http://schemas.microsoft.com/office/2006/documentManagement/types"/>
    <xsd:import namespace="http://schemas.microsoft.com/office/infopath/2007/PartnerControls"/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49d054a-2273-45da-83d1-85bfe0c43128">6JX6RN5R2P4H-1937914575-54</_dlc_DocId>
    <_dlc_DocIdUrl xmlns="549d054a-2273-45da-83d1-85bfe0c43128">
      <Url>https://atos365.sharepoint.com/sites/210288107/_layouts/15/DocIdRedir.aspx?ID=6JX6RN5R2P4H-1937914575-54</Url>
      <Description>6JX6RN5R2P4H-1937914575-54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E0DB70-25F1-46F1-AAFC-777C18505D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d054a-2273-45da-83d1-85bfe0c43128"/>
    <ds:schemaRef ds:uri="a8ba3e92-0166-48b3-9c88-445d94316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59E580-BAC3-448B-AD88-05124A4852FD}">
  <ds:schemaRefs>
    <ds:schemaRef ds:uri="http://schemas.microsoft.com/office/2006/metadata/properties"/>
    <ds:schemaRef ds:uri="http://schemas.microsoft.com/office/infopath/2007/PartnerControls"/>
    <ds:schemaRef ds:uri="549d054a-2273-45da-83d1-85bfe0c43128"/>
  </ds:schemaRefs>
</ds:datastoreItem>
</file>

<file path=customXml/itemProps3.xml><?xml version="1.0" encoding="utf-8"?>
<ds:datastoreItem xmlns:ds="http://schemas.openxmlformats.org/officeDocument/2006/customXml" ds:itemID="{A33529E5-03D1-47E0-808A-FE463AD1A8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135424-DC4E-41FF-8C21-894A687C946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BE93AFE-5FC1-4295-93D8-0FC61F7CFB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Proposal.dotm</Template>
  <TotalTime>1321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>Atos France S.A.S</Company>
  <LinksUpToDate>false</LinksUpToDate>
  <CharactersWithSpaces>35</CharactersWithSpaces>
  <SharedDoc>false</SharedDoc>
  <HLinks>
    <vt:vector size="150" baseType="variant">
      <vt:variant>
        <vt:i4>4456459</vt:i4>
      </vt:variant>
      <vt:variant>
        <vt:i4>163</vt:i4>
      </vt:variant>
      <vt:variant>
        <vt:i4>0</vt:i4>
      </vt:variant>
      <vt:variant>
        <vt:i4>5</vt:i4>
      </vt:variant>
      <vt:variant>
        <vt:lpwstr>https://alliance.numerique.gouv.fr/cartographie/panorama-des-solutions-ia-sur-etagere-pour-les-administrations-publiques/</vt:lpwstr>
      </vt:variant>
      <vt:variant>
        <vt:lpwstr/>
      </vt:variant>
      <vt:variant>
        <vt:i4>1835063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_Toc225499945</vt:lpwstr>
      </vt:variant>
      <vt:variant>
        <vt:i4>1835063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_Toc225499944</vt:lpwstr>
      </vt:variant>
      <vt:variant>
        <vt:i4>1835063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_Toc225499943</vt:lpwstr>
      </vt:variant>
      <vt:variant>
        <vt:i4>1835063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_Toc225499942</vt:lpwstr>
      </vt:variant>
      <vt:variant>
        <vt:i4>1835063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_Toc225499941</vt:lpwstr>
      </vt:variant>
      <vt:variant>
        <vt:i4>1835063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_Toc225499940</vt:lpwstr>
      </vt:variant>
      <vt:variant>
        <vt:i4>1769527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_Toc225499939</vt:lpwstr>
      </vt:variant>
      <vt:variant>
        <vt:i4>1769527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_Toc225499938</vt:lpwstr>
      </vt:variant>
      <vt:variant>
        <vt:i4>1769527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_Toc225499937</vt:lpwstr>
      </vt:variant>
      <vt:variant>
        <vt:i4>1769527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_Toc225499936</vt:lpwstr>
      </vt:variant>
      <vt:variant>
        <vt:i4>1769527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_Toc225499935</vt:lpwstr>
      </vt:variant>
      <vt:variant>
        <vt:i4>1769527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_Toc225499934</vt:lpwstr>
      </vt:variant>
      <vt:variant>
        <vt:i4>1769527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_Toc225499933</vt:lpwstr>
      </vt:variant>
      <vt:variant>
        <vt:i4>1769527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_Toc225499932</vt:lpwstr>
      </vt:variant>
      <vt:variant>
        <vt:i4>1769527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_Toc225499931</vt:lpwstr>
      </vt:variant>
      <vt:variant>
        <vt:i4>1769527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_Toc225499930</vt:lpwstr>
      </vt:variant>
      <vt:variant>
        <vt:i4>1703991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_Toc225499929</vt:lpwstr>
      </vt:variant>
      <vt:variant>
        <vt:i4>1703991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_Toc225499928</vt:lpwstr>
      </vt:variant>
      <vt:variant>
        <vt:i4>1703991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_Toc225499927</vt:lpwstr>
      </vt:variant>
      <vt:variant>
        <vt:i4>1703991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_Toc225499926</vt:lpwstr>
      </vt:variant>
      <vt:variant>
        <vt:i4>1703991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_Toc225499925</vt:lpwstr>
      </vt:variant>
      <vt:variant>
        <vt:i4>1703991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_Toc225499924</vt:lpwstr>
      </vt:variant>
      <vt:variant>
        <vt:i4>1703991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_Toc225499923</vt:lpwstr>
      </vt:variant>
      <vt:variant>
        <vt:i4>393328</vt:i4>
      </vt:variant>
      <vt:variant>
        <vt:i4>0</vt:i4>
      </vt:variant>
      <vt:variant>
        <vt:i4>0</vt:i4>
      </vt:variant>
      <vt:variant>
        <vt:i4>5</vt:i4>
      </vt:variant>
      <vt:variant>
        <vt:lpwstr>mailto:jerome.metmer@atos.net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Atos</dc:creator>
  <cp:keywords/>
  <dc:description/>
  <cp:lastModifiedBy>Romain Bardon</cp:lastModifiedBy>
  <cp:revision>950</cp:revision>
  <cp:lastPrinted>2023-12-14T22:23:00Z</cp:lastPrinted>
  <dcterms:created xsi:type="dcterms:W3CDTF">2026-03-18T16:54:00Z</dcterms:created>
  <dcterms:modified xsi:type="dcterms:W3CDTF">2026-06-09T08:21:00Z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ndixHeadingNumbering">
    <vt:lpwstr>Automatic</vt:lpwstr>
  </property>
  <property fmtid="{D5CDD505-2E9C-101B-9397-08002B2CF9AE}" pid="3" name="Author">
    <vt:lpwstr/>
  </property>
  <property fmtid="{D5CDD505-2E9C-101B-9397-08002B2CF9AE}" pid="4" name="Author_Lable">
    <vt:lpwstr>Auteur</vt:lpwstr>
  </property>
  <property fmtid="{D5CDD505-2E9C-101B-9397-08002B2CF9AE}" pid="5" name="ChapterOne_Lable">
    <vt:lpwstr>Chapitre Un</vt:lpwstr>
  </property>
  <property fmtid="{D5CDD505-2E9C-101B-9397-08002B2CF9AE}" pid="6" name="Classification">
    <vt:lpwstr>Atos a usage interne</vt:lpwstr>
  </property>
  <property fmtid="{D5CDD505-2E9C-101B-9397-08002B2CF9AE}" pid="7" name="ClCopyright">
    <vt:lpwstr>Tous droits réservés.</vt:lpwstr>
  </property>
  <property fmtid="{D5CDD505-2E9C-101B-9397-08002B2CF9AE}" pid="8" name="ClCopyright2">
    <vt:lpwstr>Aucun extrait de ce document ne peut être reproduit sous quelque forme que ce soit sans l’autorisation d'Atos.</vt:lpwstr>
  </property>
  <property fmtid="{D5CDD505-2E9C-101B-9397-08002B2CF9AE}" pid="9" name="ClientName">
    <vt:lpwstr/>
  </property>
  <property fmtid="{D5CDD505-2E9C-101B-9397-08002B2CF9AE}" pid="10" name="ClOf">
    <vt:lpwstr>sur</vt:lpwstr>
  </property>
  <property fmtid="{D5CDD505-2E9C-101B-9397-08002B2CF9AE}" pid="11" name="ClQuestions">
    <vt:lpwstr>Pour toute question ou remarque concernant ce document, veuillez contacter</vt:lpwstr>
  </property>
  <property fmtid="{D5CDD505-2E9C-101B-9397-08002B2CF9AE}" pid="12" name="ClTrademarkNotification">
    <vt:lpwstr>Atos, le logo Atos et les autres marques commerciales mentionnées dans le présent document sont des marques déposées du groupe Atos.</vt:lpwstr>
  </property>
  <property fmtid="{D5CDD505-2E9C-101B-9397-08002B2CF9AE}" pid="13" name="CompanyName">
    <vt:lpwstr>Atos</vt:lpwstr>
  </property>
  <property fmtid="{D5CDD505-2E9C-101B-9397-08002B2CF9AE}" pid="14" name="CompanyNameLegal">
    <vt:lpwstr>Atos France S.A.S</vt:lpwstr>
  </property>
  <property fmtid="{D5CDD505-2E9C-101B-9397-08002B2CF9AE}" pid="15" name="Contents_Lable">
    <vt:lpwstr>Table des matières</vt:lpwstr>
  </property>
  <property fmtid="{D5CDD505-2E9C-101B-9397-08002B2CF9AE}" pid="16" name="Copyright1">
    <vt:lpwstr>2026</vt:lpwstr>
  </property>
  <property fmtid="{D5CDD505-2E9C-101B-9397-08002B2CF9AE}" pid="17" name="CustomerColorB">
    <vt:lpwstr>230</vt:lpwstr>
  </property>
  <property fmtid="{D5CDD505-2E9C-101B-9397-08002B2CF9AE}" pid="18" name="CustomerColorG">
    <vt:lpwstr>115</vt:lpwstr>
  </property>
  <property fmtid="{D5CDD505-2E9C-101B-9397-08002B2CF9AE}" pid="19" name="CustomerColorR">
    <vt:lpwstr>0</vt:lpwstr>
  </property>
  <property fmtid="{D5CDD505-2E9C-101B-9397-08002B2CF9AE}" pid="20" name="DocumentDate_Lable">
    <vt:lpwstr>Date du document</vt:lpwstr>
  </property>
  <property fmtid="{D5CDD505-2E9C-101B-9397-08002B2CF9AE}" pid="21" name="DocumentReference">
    <vt:lpwstr>9001252615 - V1</vt:lpwstr>
  </property>
  <property fmtid="{D5CDD505-2E9C-101B-9397-08002B2CF9AE}" pid="22" name="DocumentReference_Lable">
    <vt:lpwstr>Document reference</vt:lpwstr>
  </property>
  <property fmtid="{D5CDD505-2E9C-101B-9397-08002B2CF9AE}" pid="23" name="HeadingNumbering">
    <vt:lpwstr>Automatic</vt:lpwstr>
  </property>
  <property fmtid="{D5CDD505-2E9C-101B-9397-08002B2CF9AE}" pid="24" name="Initials_Lable">
    <vt:lpwstr>Initiales</vt:lpwstr>
  </property>
  <property fmtid="{D5CDD505-2E9C-101B-9397-08002B2CF9AE}" pid="25" name="LanguageCode">
    <vt:lpwstr>FR</vt:lpwstr>
  </property>
  <property fmtid="{D5CDD505-2E9C-101B-9397-08002B2CF9AE}" pid="26" name="LevelsInToc">
    <vt:lpwstr>2</vt:lpwstr>
  </property>
  <property fmtid="{D5CDD505-2E9C-101B-9397-08002B2CF9AE}" pid="27" name="ManagementSummary_Lable">
    <vt:lpwstr>Resumé Executive</vt:lpwstr>
  </property>
  <property fmtid="{D5CDD505-2E9C-101B-9397-08002B2CF9AE}" pid="28" name="Phone">
    <vt:lpwstr/>
  </property>
  <property fmtid="{D5CDD505-2E9C-101B-9397-08002B2CF9AE}" pid="29" name="Protect">
    <vt:lpwstr>MO-IMS</vt:lpwstr>
  </property>
  <property fmtid="{D5CDD505-2E9C-101B-9397-08002B2CF9AE}" pid="30" name="sys_ListSep">
    <vt:lpwstr>;</vt:lpwstr>
  </property>
  <property fmtid="{D5CDD505-2E9C-101B-9397-08002B2CF9AE}" pid="31" name="sys_WordMark_Continued">
    <vt:lpwstr>sys_WordMark_AT_Continued</vt:lpwstr>
  </property>
  <property fmtid="{D5CDD505-2E9C-101B-9397-08002B2CF9AE}" pid="32" name="sys_WordMark_Page1">
    <vt:lpwstr>sys_WordMark_AT_Page1</vt:lpwstr>
  </property>
  <property fmtid="{D5CDD505-2E9C-101B-9397-08002B2CF9AE}" pid="33" name="Template">
    <vt:lpwstr>Proposal</vt:lpwstr>
  </property>
  <property fmtid="{D5CDD505-2E9C-101B-9397-08002B2CF9AE}" pid="34" name="TitleTitlePage">
    <vt:lpwstr/>
  </property>
  <property fmtid="{D5CDD505-2E9C-101B-9397-08002B2CF9AE}" pid="35" name="TradeMarkNotificationDate">
    <vt:lpwstr>Mars 2026</vt:lpwstr>
  </property>
  <property fmtid="{D5CDD505-2E9C-101B-9397-08002B2CF9AE}" pid="36" name="Version">
    <vt:lpwstr/>
  </property>
  <property fmtid="{D5CDD505-2E9C-101B-9397-08002B2CF9AE}" pid="37" name="Version_Lable">
    <vt:lpwstr>Version</vt:lpwstr>
  </property>
  <property fmtid="{D5CDD505-2E9C-101B-9397-08002B2CF9AE}" pid="38" name="WordMarkExtra">
    <vt:lpwstr> </vt:lpwstr>
  </property>
  <property fmtid="{D5CDD505-2E9C-101B-9397-08002B2CF9AE}" pid="39" name="MSIP_Label_e463cba9-5f6c-478d-9329-7b2295e4e8ed_Enabled">
    <vt:lpwstr>true</vt:lpwstr>
  </property>
  <property fmtid="{D5CDD505-2E9C-101B-9397-08002B2CF9AE}" pid="40" name="MSIP_Label_e463cba9-5f6c-478d-9329-7b2295e4e8ed_SetDate">
    <vt:lpwstr>2024-07-15T09:34:10Z</vt:lpwstr>
  </property>
  <property fmtid="{D5CDD505-2E9C-101B-9397-08002B2CF9AE}" pid="41" name="MSIP_Label_e463cba9-5f6c-478d-9329-7b2295e4e8ed_Method">
    <vt:lpwstr>Standard</vt:lpwstr>
  </property>
  <property fmtid="{D5CDD505-2E9C-101B-9397-08002B2CF9AE}" pid="42" name="MSIP_Label_e463cba9-5f6c-478d-9329-7b2295e4e8ed_Name">
    <vt:lpwstr>All Employees_2</vt:lpwstr>
  </property>
  <property fmtid="{D5CDD505-2E9C-101B-9397-08002B2CF9AE}" pid="43" name="MSIP_Label_e463cba9-5f6c-478d-9329-7b2295e4e8ed_SiteId">
    <vt:lpwstr>33440fc6-b7c7-412c-bb73-0e70b0198d5a</vt:lpwstr>
  </property>
  <property fmtid="{D5CDD505-2E9C-101B-9397-08002B2CF9AE}" pid="44" name="MSIP_Label_e463cba9-5f6c-478d-9329-7b2295e4e8ed_ActionId">
    <vt:lpwstr>22425f7e-9eae-41a5-b0f7-2e4a12d52254</vt:lpwstr>
  </property>
  <property fmtid="{D5CDD505-2E9C-101B-9397-08002B2CF9AE}" pid="45" name="MSIP_Label_e463cba9-5f6c-478d-9329-7b2295e4e8ed_ContentBits">
    <vt:lpwstr>0</vt:lpwstr>
  </property>
  <property fmtid="{D5CDD505-2E9C-101B-9397-08002B2CF9AE}" pid="46" name="Classification_Lable">
    <vt:lpwstr>Classification</vt:lpwstr>
  </property>
  <property fmtid="{D5CDD505-2E9C-101B-9397-08002B2CF9AE}" pid="47" name="BrandCode">
    <vt:lpwstr>AT</vt:lpwstr>
  </property>
  <property fmtid="{D5CDD505-2E9C-101B-9397-08002B2CF9AE}" pid="48" name="BrandName">
    <vt:lpwstr>Atos</vt:lpwstr>
  </property>
  <property fmtid="{D5CDD505-2E9C-101B-9397-08002B2CF9AE}" pid="49" name="CompanyCode">
    <vt:lpwstr>Atos France</vt:lpwstr>
  </property>
  <property fmtid="{D5CDD505-2E9C-101B-9397-08002B2CF9AE}" pid="50" name="sys_DocumentDate">
    <vt:lpwstr>17 mars 2026</vt:lpwstr>
  </property>
  <property fmtid="{D5CDD505-2E9C-101B-9397-08002B2CF9AE}" pid="51" name="ContentTypeId">
    <vt:lpwstr>0x01010081D15CBE19EA5F40B232032A7D1B460B</vt:lpwstr>
  </property>
  <property fmtid="{D5CDD505-2E9C-101B-9397-08002B2CF9AE}" pid="52" name="_dlc_DocIdItemGuid">
    <vt:lpwstr>ab819058-30b3-4085-aab8-359908b95ae9</vt:lpwstr>
  </property>
  <property fmtid="{D5CDD505-2E9C-101B-9397-08002B2CF9AE}" pid="53" name="docLang">
    <vt:lpwstr>fr</vt:lpwstr>
  </property>
</Properties>
</file>